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BF592" w14:textId="77777777" w:rsidR="00765344" w:rsidRDefault="00370A67" w:rsidP="007306AC">
      <w:pPr>
        <w:tabs>
          <w:tab w:val="center" w:pos="4184"/>
          <w:tab w:val="right" w:pos="9610"/>
        </w:tabs>
        <w:spacing w:after="214"/>
      </w:pPr>
      <w:r>
        <w:rPr>
          <w:sz w:val="16"/>
        </w:rPr>
        <w:tab/>
        <w:t xml:space="preserve"> </w:t>
      </w:r>
    </w:p>
    <w:p w14:paraId="4F08A938" w14:textId="77777777" w:rsidR="00765344" w:rsidRDefault="00370A67">
      <w:pPr>
        <w:spacing w:after="52"/>
        <w:jc w:val="right"/>
      </w:pPr>
      <w:r>
        <w:rPr>
          <w:sz w:val="16"/>
        </w:rPr>
        <w:t xml:space="preserve"> </w:t>
      </w:r>
      <w:r>
        <w:rPr>
          <w:sz w:val="16"/>
        </w:rPr>
        <w:tab/>
        <w:t xml:space="preserve"> </w:t>
      </w:r>
    </w:p>
    <w:p w14:paraId="1A50B89D" w14:textId="77777777" w:rsidR="00765344" w:rsidRDefault="00370A67">
      <w:pPr>
        <w:spacing w:after="12"/>
        <w:jc w:val="right"/>
      </w:pPr>
      <w:r>
        <w:rPr>
          <w:sz w:val="18"/>
        </w:rPr>
        <w:t xml:space="preserve"> </w:t>
      </w:r>
      <w:r>
        <w:rPr>
          <w:sz w:val="18"/>
        </w:rPr>
        <w:tab/>
      </w:r>
      <w:r>
        <w:rPr>
          <w:sz w:val="16"/>
        </w:rPr>
        <w:t xml:space="preserve"> </w:t>
      </w:r>
      <w:r>
        <w:rPr>
          <w:sz w:val="16"/>
        </w:rPr>
        <w:tab/>
        <w:t xml:space="preserve"> </w:t>
      </w:r>
    </w:p>
    <w:p w14:paraId="25C72EC3" w14:textId="77777777" w:rsidR="00765344" w:rsidRDefault="00370A67">
      <w:pPr>
        <w:spacing w:after="21"/>
        <w:jc w:val="right"/>
      </w:pPr>
      <w:r>
        <w:rPr>
          <w:sz w:val="16"/>
        </w:rPr>
        <w:t xml:space="preserve"> </w:t>
      </w:r>
      <w:r>
        <w:rPr>
          <w:sz w:val="16"/>
        </w:rPr>
        <w:tab/>
        <w:t xml:space="preserve"> </w:t>
      </w:r>
    </w:p>
    <w:p w14:paraId="6559AC81" w14:textId="77777777" w:rsidR="00765344" w:rsidRDefault="00370A67">
      <w:pPr>
        <w:spacing w:after="2787"/>
        <w:ind w:left="569"/>
      </w:pPr>
      <w:r>
        <w:rPr>
          <w:sz w:val="18"/>
        </w:rPr>
        <w:t xml:space="preserve"> </w:t>
      </w:r>
    </w:p>
    <w:sdt>
      <w:sdtPr>
        <w:alias w:val="Título"/>
        <w:tag w:val=""/>
        <w:id w:val="-500736887"/>
        <w:placeholder>
          <w:docPart w:val="EF879B252F7B4F2894D42526E397450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C3BBD83" w14:textId="77777777" w:rsidR="00765344" w:rsidRPr="00B16ECF" w:rsidRDefault="0011182F" w:rsidP="00B16ECF">
          <w:pPr>
            <w:pStyle w:val="Ttulo"/>
          </w:pPr>
          <w:r w:rsidRPr="00B16ECF">
            <w:t>Plantilla documentación</w:t>
          </w:r>
        </w:p>
      </w:sdtContent>
    </w:sdt>
    <w:p w14:paraId="5AE20C9A" w14:textId="77777777" w:rsidR="00765344" w:rsidRDefault="00370A67" w:rsidP="00B16ECF">
      <w:pPr>
        <w:pStyle w:val="Subttulo"/>
      </w:pPr>
      <w:r>
        <w:rPr>
          <w:rFonts w:ascii="Calibri" w:eastAsia="Calibri" w:hAnsi="Calibri" w:cs="Calibri"/>
        </w:rPr>
        <w:t>(</w:t>
      </w:r>
      <w:r w:rsidR="007306AC">
        <w:t>Área</w:t>
      </w:r>
      <w:r>
        <w:rPr>
          <w:rFonts w:ascii="Calibri" w:eastAsia="Calibri" w:hAnsi="Calibri" w:cs="Calibri"/>
        </w:rPr>
        <w:t xml:space="preserve">) </w:t>
      </w:r>
    </w:p>
    <w:p w14:paraId="2D0A4AC3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7EE2D402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5EEC4144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2890C750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553B1A55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576E19A7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35DAEF4A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2B1AB8A2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3B29F505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53A9964F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2BF83835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6C91051F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127E5520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13945E9B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3DFE19B4" w14:textId="77777777" w:rsidR="00FA4B11" w:rsidRDefault="00FA4B11" w:rsidP="00FA4B11">
      <w:pPr>
        <w:spacing w:after="0" w:line="240" w:lineRule="auto"/>
        <w:ind w:left="567"/>
        <w:rPr>
          <w:sz w:val="16"/>
        </w:rPr>
      </w:pPr>
    </w:p>
    <w:p w14:paraId="582CED79" w14:textId="77777777" w:rsidR="00EC1785" w:rsidRDefault="00EC1785" w:rsidP="00FA4B11">
      <w:pPr>
        <w:spacing w:after="0" w:line="240" w:lineRule="auto"/>
        <w:ind w:left="567"/>
        <w:rPr>
          <w:sz w:val="16"/>
        </w:rPr>
      </w:pPr>
    </w:p>
    <w:p w14:paraId="4E9F280D" w14:textId="77777777" w:rsidR="00EC1785" w:rsidRDefault="00EC1785" w:rsidP="00FA4B11">
      <w:pPr>
        <w:spacing w:after="0" w:line="240" w:lineRule="auto"/>
        <w:ind w:left="567"/>
        <w:rPr>
          <w:sz w:val="16"/>
        </w:rPr>
      </w:pPr>
    </w:p>
    <w:p w14:paraId="4AD0668B" w14:textId="77777777" w:rsidR="00EC1785" w:rsidRDefault="00EC1785" w:rsidP="00FA4B11">
      <w:pPr>
        <w:spacing w:after="0" w:line="240" w:lineRule="auto"/>
        <w:ind w:left="567"/>
        <w:rPr>
          <w:sz w:val="16"/>
        </w:rPr>
      </w:pPr>
    </w:p>
    <w:p w14:paraId="37FACAF2" w14:textId="77777777" w:rsidR="00EC1785" w:rsidRDefault="00EC1785" w:rsidP="00FA4B11">
      <w:pPr>
        <w:spacing w:after="0" w:line="240" w:lineRule="auto"/>
        <w:ind w:left="567"/>
        <w:rPr>
          <w:sz w:val="16"/>
        </w:rPr>
      </w:pPr>
    </w:p>
    <w:p w14:paraId="2B4887B2" w14:textId="77777777" w:rsidR="00EC1785" w:rsidRDefault="00EC1785" w:rsidP="00FA4B11">
      <w:pPr>
        <w:spacing w:after="0" w:line="240" w:lineRule="auto"/>
        <w:ind w:left="567"/>
        <w:rPr>
          <w:sz w:val="16"/>
        </w:rPr>
      </w:pPr>
    </w:p>
    <w:p w14:paraId="188A9314" w14:textId="77777777" w:rsidR="00EC1785" w:rsidRDefault="00EC1785" w:rsidP="00FA4B11">
      <w:pPr>
        <w:spacing w:after="0" w:line="240" w:lineRule="auto"/>
        <w:ind w:left="567"/>
        <w:rPr>
          <w:sz w:val="16"/>
        </w:rPr>
      </w:pPr>
    </w:p>
    <w:p w14:paraId="173930D2" w14:textId="77777777" w:rsidR="007306AC" w:rsidRDefault="007306AC" w:rsidP="00FA4B11">
      <w:pPr>
        <w:spacing w:after="0" w:line="240" w:lineRule="auto"/>
        <w:ind w:left="567"/>
        <w:rPr>
          <w:sz w:val="16"/>
        </w:rPr>
      </w:pPr>
    </w:p>
    <w:p w14:paraId="0812B7DE" w14:textId="77777777" w:rsidR="007306AC" w:rsidRDefault="007306AC" w:rsidP="00FA4B11">
      <w:pPr>
        <w:spacing w:after="0" w:line="240" w:lineRule="auto"/>
        <w:ind w:left="567"/>
        <w:rPr>
          <w:sz w:val="16"/>
        </w:rPr>
      </w:pPr>
    </w:p>
    <w:p w14:paraId="51246F61" w14:textId="77777777" w:rsidR="007306AC" w:rsidRDefault="007306AC" w:rsidP="00FA4B11">
      <w:pPr>
        <w:spacing w:after="0" w:line="240" w:lineRule="auto"/>
        <w:ind w:left="567"/>
        <w:rPr>
          <w:sz w:val="16"/>
        </w:rPr>
      </w:pPr>
    </w:p>
    <w:p w14:paraId="7DD1AAC2" w14:textId="77777777" w:rsidR="00FA4B11" w:rsidRDefault="00370A67" w:rsidP="00D5718C">
      <w:pPr>
        <w:spacing w:after="0" w:line="240" w:lineRule="auto"/>
        <w:rPr>
          <w:sz w:val="16"/>
        </w:rPr>
      </w:pPr>
      <w:r>
        <w:rPr>
          <w:sz w:val="16"/>
        </w:rPr>
        <w:t xml:space="preserve">Preparado: </w:t>
      </w:r>
      <w:r w:rsidR="0022098D">
        <w:rPr>
          <w:sz w:val="16"/>
        </w:rPr>
        <w:tab/>
      </w:r>
      <w:sdt>
        <w:sdtPr>
          <w:rPr>
            <w:sz w:val="16"/>
          </w:rPr>
          <w:alias w:val="Autor"/>
          <w:tag w:val=""/>
          <w:id w:val="256414260"/>
          <w:placeholder>
            <w:docPart w:val="734AEB93B9F04153B56184BD0B7B478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2B5516">
            <w:rPr>
              <w:sz w:val="16"/>
            </w:rPr>
            <w:t>Santiago García</w:t>
          </w:r>
        </w:sdtContent>
      </w:sdt>
    </w:p>
    <w:p w14:paraId="6F90E277" w14:textId="77777777" w:rsidR="00765344" w:rsidRDefault="00370A67" w:rsidP="00D5718C">
      <w:pPr>
        <w:spacing w:after="0" w:line="240" w:lineRule="auto"/>
        <w:rPr>
          <w:sz w:val="16"/>
        </w:rPr>
      </w:pPr>
      <w:r>
        <w:rPr>
          <w:sz w:val="16"/>
        </w:rPr>
        <w:t xml:space="preserve">Aprobado: </w:t>
      </w:r>
      <w:r w:rsidR="0022098D">
        <w:rPr>
          <w:sz w:val="16"/>
        </w:rPr>
        <w:tab/>
      </w:r>
      <w:r w:rsidR="00FA4B11">
        <w:rPr>
          <w:sz w:val="16"/>
        </w:rPr>
        <w:t>Aprobador del documento</w:t>
      </w:r>
      <w:r>
        <w:rPr>
          <w:sz w:val="16"/>
        </w:rPr>
        <w:tab/>
        <w:t xml:space="preserve"> </w:t>
      </w:r>
    </w:p>
    <w:p w14:paraId="244CD12A" w14:textId="77777777" w:rsidR="00053E60" w:rsidRPr="00FA4B11" w:rsidRDefault="00053E60" w:rsidP="00D5718C">
      <w:pPr>
        <w:spacing w:after="0" w:line="240" w:lineRule="auto"/>
        <w:rPr>
          <w:sz w:val="16"/>
        </w:rPr>
      </w:pPr>
      <w:r>
        <w:rPr>
          <w:sz w:val="16"/>
        </w:rPr>
        <w:t>Estado:</w:t>
      </w:r>
      <w:r>
        <w:rPr>
          <w:sz w:val="16"/>
        </w:rPr>
        <w:tab/>
      </w:r>
      <w:r>
        <w:rPr>
          <w:sz w:val="16"/>
        </w:rPr>
        <w:tab/>
      </w:r>
      <w:sdt>
        <w:sdtPr>
          <w:rPr>
            <w:sz w:val="16"/>
          </w:rPr>
          <w:alias w:val="Estado"/>
          <w:tag w:val=""/>
          <w:id w:val="-209807073"/>
          <w:placeholder>
            <w:docPart w:val="1536374CCE284F40A134790D278CEF95"/>
          </w:placeholder>
          <w:showingPlcHdr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370A67" w:rsidRPr="00C50F29">
            <w:rPr>
              <w:rStyle w:val="Textodelmarcadordeposicin"/>
            </w:rPr>
            <w:t>[Estado]</w:t>
          </w:r>
        </w:sdtContent>
      </w:sdt>
    </w:p>
    <w:p w14:paraId="3200FB52" w14:textId="77777777" w:rsidR="00765344" w:rsidRPr="00370A67" w:rsidRDefault="00370A67" w:rsidP="00D5718C">
      <w:pPr>
        <w:spacing w:after="0" w:line="240" w:lineRule="auto"/>
        <w:rPr>
          <w:lang w:val="en-GB"/>
        </w:rPr>
      </w:pPr>
      <w:r w:rsidRPr="00370A67">
        <w:rPr>
          <w:sz w:val="16"/>
          <w:lang w:val="en-GB"/>
        </w:rPr>
        <w:t xml:space="preserve">Fecha: </w:t>
      </w:r>
      <w:r w:rsidRPr="00370A67">
        <w:rPr>
          <w:sz w:val="16"/>
          <w:lang w:val="en-GB"/>
        </w:rPr>
        <w:tab/>
      </w:r>
      <w:r w:rsidR="00FA4B11" w:rsidRPr="00370A67">
        <w:rPr>
          <w:sz w:val="16"/>
          <w:lang w:val="en-GB"/>
        </w:rPr>
        <w:tab/>
      </w:r>
      <w:r>
        <w:rPr>
          <w:sz w:val="16"/>
        </w:rPr>
        <w:fldChar w:fldCharType="begin"/>
      </w:r>
      <w:r>
        <w:rPr>
          <w:sz w:val="16"/>
        </w:rPr>
        <w:instrText xml:space="preserve"> CREATEDATE  \@ "dd/MM/yyyy"  \* MERGEFORMAT </w:instrText>
      </w:r>
      <w:r>
        <w:rPr>
          <w:sz w:val="16"/>
        </w:rPr>
        <w:fldChar w:fldCharType="separate"/>
      </w:r>
      <w:r w:rsidR="002B5516">
        <w:rPr>
          <w:noProof/>
          <w:sz w:val="16"/>
        </w:rPr>
        <w:t>19/09/2024</w:t>
      </w:r>
      <w:r>
        <w:rPr>
          <w:sz w:val="16"/>
        </w:rPr>
        <w:fldChar w:fldCharType="end"/>
      </w:r>
      <w:r w:rsidRPr="00370A67">
        <w:rPr>
          <w:sz w:val="16"/>
          <w:lang w:val="en-GB"/>
        </w:rPr>
        <w:t xml:space="preserve"> </w:t>
      </w:r>
    </w:p>
    <w:p w14:paraId="6AB64211" w14:textId="77777777" w:rsidR="00765344" w:rsidRPr="00FA4B11" w:rsidRDefault="00370A67" w:rsidP="00D5718C">
      <w:pPr>
        <w:spacing w:after="0" w:line="240" w:lineRule="auto"/>
        <w:rPr>
          <w:lang w:val="en-GB"/>
        </w:rPr>
      </w:pPr>
      <w:r w:rsidRPr="00370A67">
        <w:rPr>
          <w:sz w:val="16"/>
          <w:lang w:val="en-GB"/>
        </w:rPr>
        <w:t xml:space="preserve">Versión: </w:t>
      </w:r>
      <w:r w:rsidRPr="00370A67">
        <w:rPr>
          <w:sz w:val="16"/>
          <w:lang w:val="en-GB"/>
        </w:rPr>
        <w:tab/>
      </w:r>
      <w:r w:rsidR="00FA4B11" w:rsidRPr="00370A67">
        <w:rPr>
          <w:sz w:val="16"/>
          <w:lang w:val="en-GB"/>
        </w:rPr>
        <w:tab/>
      </w:r>
      <w:r w:rsidR="00FA4B11" w:rsidRPr="00FA4B11">
        <w:rPr>
          <w:sz w:val="16"/>
          <w:lang w:val="en-GB"/>
        </w:rPr>
        <w:t>X</w:t>
      </w:r>
      <w:r w:rsidRPr="00FA4B11">
        <w:rPr>
          <w:sz w:val="16"/>
          <w:lang w:val="en-GB"/>
        </w:rPr>
        <w:t>.</w:t>
      </w:r>
      <w:r w:rsidR="00FA4B11" w:rsidRPr="00FA4B11">
        <w:rPr>
          <w:sz w:val="16"/>
          <w:lang w:val="en-GB"/>
        </w:rPr>
        <w:t>Y</w:t>
      </w:r>
      <w:r w:rsidRPr="00FA4B11">
        <w:rPr>
          <w:sz w:val="16"/>
          <w:lang w:val="en-GB"/>
        </w:rPr>
        <w:t xml:space="preserve"> </w:t>
      </w:r>
      <w:r w:rsidRPr="00FA4B11">
        <w:rPr>
          <w:sz w:val="16"/>
          <w:lang w:val="en-GB"/>
        </w:rPr>
        <w:tab/>
        <w:t xml:space="preserve"> </w:t>
      </w:r>
    </w:p>
    <w:p w14:paraId="6D1178BD" w14:textId="77777777" w:rsidR="00EC1785" w:rsidRDefault="00EC1785" w:rsidP="00EC1785">
      <w:pPr>
        <w:spacing w:after="0"/>
        <w:ind w:firstLine="569"/>
        <w:rPr>
          <w:sz w:val="16"/>
          <w:lang w:val="en-GB"/>
        </w:rPr>
      </w:pPr>
    </w:p>
    <w:p w14:paraId="5251E072" w14:textId="77777777" w:rsidR="00EC1785" w:rsidRDefault="00EC1785" w:rsidP="00EC1785">
      <w:pPr>
        <w:spacing w:after="0"/>
        <w:ind w:firstLine="569"/>
        <w:rPr>
          <w:sz w:val="16"/>
          <w:lang w:val="en-GB"/>
        </w:rPr>
      </w:pPr>
    </w:p>
    <w:p w14:paraId="2A1C63EF" w14:textId="77777777" w:rsidR="00EC1785" w:rsidRDefault="00EC1785" w:rsidP="00EC1785">
      <w:pPr>
        <w:spacing w:after="0"/>
        <w:ind w:firstLine="569"/>
        <w:rPr>
          <w:sz w:val="16"/>
          <w:lang w:val="en-GB"/>
        </w:rPr>
      </w:pPr>
    </w:p>
    <w:p w14:paraId="1E329E98" w14:textId="77777777" w:rsidR="00765344" w:rsidRPr="00FA4B11" w:rsidRDefault="00FA4B11" w:rsidP="00D5718C">
      <w:pPr>
        <w:spacing w:after="0"/>
        <w:rPr>
          <w:lang w:val="en-GB"/>
        </w:rPr>
      </w:pPr>
      <w:r w:rsidRPr="00FA4B11">
        <w:rPr>
          <w:sz w:val="16"/>
          <w:lang w:val="en-GB"/>
        </w:rPr>
        <w:t>INTERMONEY ASSET BACKED</w:t>
      </w:r>
      <w:r>
        <w:rPr>
          <w:sz w:val="16"/>
          <w:lang w:val="en-GB"/>
        </w:rPr>
        <w:t xml:space="preserve"> FINANCE</w:t>
      </w:r>
    </w:p>
    <w:p w14:paraId="16FAEDBC" w14:textId="77777777" w:rsidR="00765344" w:rsidRDefault="00370A67" w:rsidP="00D5718C">
      <w:pPr>
        <w:spacing w:after="0"/>
      </w:pPr>
      <w:r w:rsidRPr="00370A67">
        <w:rPr>
          <w:sz w:val="16"/>
        </w:rPr>
        <w:t xml:space="preserve">Príncipe de Vergara 131. </w:t>
      </w:r>
      <w:r>
        <w:rPr>
          <w:sz w:val="16"/>
        </w:rPr>
        <w:t xml:space="preserve">3ª Planta. 28002 Madrid. </w:t>
      </w:r>
    </w:p>
    <w:p w14:paraId="337F07D6" w14:textId="77777777" w:rsidR="00765344" w:rsidRDefault="00370A67" w:rsidP="00D5718C">
      <w:pPr>
        <w:spacing w:after="0"/>
      </w:pPr>
      <w:r>
        <w:rPr>
          <w:sz w:val="16"/>
        </w:rPr>
        <w:t xml:space="preserve">Tel.: +34 91 432 64 00, Fax: +34 91 432 64 51. </w:t>
      </w:r>
    </w:p>
    <w:p w14:paraId="2B5C5B9C" w14:textId="77777777" w:rsidR="00765344" w:rsidRDefault="00370A67" w:rsidP="00D5718C">
      <w:pPr>
        <w:spacing w:after="0"/>
      </w:pPr>
      <w:r>
        <w:rPr>
          <w:sz w:val="16"/>
        </w:rPr>
        <w:t xml:space="preserve">www.grupocimd.com </w:t>
      </w:r>
    </w:p>
    <w:p w14:paraId="1133325C" w14:textId="77777777" w:rsidR="00765344" w:rsidRDefault="002C2A5C" w:rsidP="00D5718C">
      <w:pPr>
        <w:spacing w:after="0"/>
      </w:pPr>
      <w:r>
        <w:rPr>
          <w:color w:val="8B8D8E"/>
          <w:sz w:val="16"/>
        </w:rPr>
        <w:t>S</w:t>
      </w:r>
      <w:r w:rsidRPr="002C2A5C">
        <w:rPr>
          <w:color w:val="8B8D8E"/>
          <w:sz w:val="16"/>
        </w:rPr>
        <w:t>ervicios de análisis y consultoría sobre financiación con respaldo de activos</w:t>
      </w:r>
    </w:p>
    <w:p w14:paraId="741FC038" w14:textId="77777777" w:rsidR="00765344" w:rsidRDefault="00370A67" w:rsidP="00370A67">
      <w:pPr>
        <w:spacing w:after="53"/>
      </w:pPr>
      <w:r>
        <w:rPr>
          <w:sz w:val="16"/>
        </w:rPr>
        <w:t xml:space="preserve"> </w:t>
      </w:r>
      <w:r>
        <w:rPr>
          <w:sz w:val="16"/>
        </w:rPr>
        <w:tab/>
        <w:t xml:space="preserve">  </w:t>
      </w:r>
      <w:r>
        <w:rPr>
          <w:sz w:val="16"/>
        </w:rPr>
        <w:tab/>
        <w:t xml:space="preserve"> </w:t>
      </w:r>
    </w:p>
    <w:p w14:paraId="011E2B85" w14:textId="77777777" w:rsidR="00765344" w:rsidRDefault="00370A67" w:rsidP="00D5718C">
      <w:pPr>
        <w:spacing w:after="38" w:line="240" w:lineRule="auto"/>
        <w:ind w:right="37"/>
        <w:jc w:val="both"/>
      </w:pPr>
      <w:r>
        <w:rPr>
          <w:sz w:val="12"/>
        </w:rPr>
        <w:t xml:space="preserve">El presente documento ha sido clasificado como "Información Confidencial" dentro del marco del Sistema de Gestión Integral de Procesos (SGIP) de la DTI de CIMD. Dicha clasificación habilita a su receptor al uso de la información contenida en el documento para los fines para los que DTI de CIMD la ha facilitado o a lo acordado contractualmente con relación al intercambio de información, en su caso, entre las partes, y ello sin perjuicio del cumplimiento de la normativa sobre propiedad intelectual y sobre protección de datos de carácter personal. </w:t>
      </w:r>
    </w:p>
    <w:p w14:paraId="7D783480" w14:textId="77777777" w:rsidR="00765344" w:rsidRDefault="00370A67">
      <w:pPr>
        <w:spacing w:after="0"/>
        <w:ind w:left="569"/>
      </w:pPr>
      <w:r>
        <w:rPr>
          <w:sz w:val="12"/>
        </w:rPr>
        <w:t xml:space="preserve"> </w:t>
      </w:r>
    </w:p>
    <w:p w14:paraId="078312A2" w14:textId="77777777" w:rsidR="00765344" w:rsidRDefault="00765344">
      <w:pPr>
        <w:spacing w:after="6066"/>
      </w:pPr>
    </w:p>
    <w:p w14:paraId="4A6E80BB" w14:textId="77777777" w:rsidR="00765344" w:rsidRDefault="00370A67" w:rsidP="00D5718C">
      <w:pPr>
        <w:spacing w:after="62"/>
        <w:ind w:right="538"/>
        <w:jc w:val="center"/>
      </w:pPr>
      <w:r>
        <w:t>ESTA PÁGINA SE HA DEJADO EN BLANCO INTENCIONADAMENTE.</w:t>
      </w:r>
    </w:p>
    <w:p w14:paraId="0C4D6266" w14:textId="77777777" w:rsidR="00765344" w:rsidRDefault="00370A67">
      <w:pPr>
        <w:spacing w:after="5902"/>
        <w:rPr>
          <w:sz w:val="18"/>
        </w:rPr>
      </w:pPr>
      <w:r>
        <w:rPr>
          <w:sz w:val="18"/>
        </w:rPr>
        <w:t xml:space="preserve"> </w:t>
      </w:r>
    </w:p>
    <w:p w14:paraId="0FC49C14" w14:textId="77777777" w:rsidR="0011182F" w:rsidRPr="0011182F" w:rsidRDefault="0011182F" w:rsidP="0011182F"/>
    <w:p w14:paraId="04A46783" w14:textId="77777777" w:rsidR="00053E60" w:rsidRDefault="00053E60" w:rsidP="00B16ECF">
      <w:pPr>
        <w:pStyle w:val="Ttuloindice"/>
      </w:pPr>
      <w:r>
        <w:lastRenderedPageBreak/>
        <w:t>DESCRIPCIÓN Y CONTROL DE CAMBIOS</w:t>
      </w:r>
    </w:p>
    <w:p w14:paraId="3223C191" w14:textId="77777777" w:rsidR="00053E60" w:rsidRPr="00053E60" w:rsidRDefault="00053E60" w:rsidP="00B16ECF">
      <w:pPr>
        <w:pStyle w:val="Ttulo3"/>
        <w:numPr>
          <w:ilvl w:val="0"/>
          <w:numId w:val="0"/>
        </w:numPr>
        <w:ind w:left="720" w:hanging="720"/>
      </w:pPr>
      <w:r>
        <w:t>Información del documento</w:t>
      </w:r>
    </w:p>
    <w:tbl>
      <w:tblPr>
        <w:tblStyle w:val="TableGrid"/>
        <w:tblW w:w="9639" w:type="dxa"/>
        <w:tblInd w:w="-5" w:type="dxa"/>
        <w:tblCellMar>
          <w:top w:w="75" w:type="dxa"/>
          <w:left w:w="68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4E2DD6" w14:paraId="1AE687FD" w14:textId="77777777" w:rsidTr="00AF7E49">
        <w:trPr>
          <w:trHeight w:val="283"/>
        </w:trPr>
        <w:tc>
          <w:tcPr>
            <w:tcW w:w="2835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C49E0D"/>
          </w:tcPr>
          <w:p w14:paraId="20C59B43" w14:textId="77777777" w:rsidR="004E2DD6" w:rsidRDefault="00053E60" w:rsidP="004E2DD6">
            <w:pPr>
              <w:ind w:left="65"/>
              <w:jc w:val="center"/>
            </w:pPr>
            <w:r>
              <w:rPr>
                <w:sz w:val="18"/>
              </w:rPr>
              <w:t xml:space="preserve"> </w:t>
            </w:r>
            <w:r w:rsidR="004E2DD6">
              <w:rPr>
                <w:color w:val="FFFFFF"/>
                <w:sz w:val="16"/>
              </w:rPr>
              <w:t>TÍTULO DEL DOCUMENTO</w:t>
            </w:r>
          </w:p>
        </w:tc>
        <w:tc>
          <w:tcPr>
            <w:tcW w:w="6804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auto"/>
          </w:tcPr>
          <w:p w14:paraId="57E22D09" w14:textId="77777777" w:rsidR="004E2DD6" w:rsidRPr="004E2DD6" w:rsidRDefault="00000000" w:rsidP="004E2DD6">
            <w:pPr>
              <w:ind w:left="1"/>
              <w:rPr>
                <w:sz w:val="16"/>
              </w:rPr>
            </w:pPr>
            <w:sdt>
              <w:sdtPr>
                <w:rPr>
                  <w:sz w:val="16"/>
                </w:rPr>
                <w:alias w:val="Título"/>
                <w:tag w:val=""/>
                <w:id w:val="-1411535560"/>
                <w:placeholder>
                  <w:docPart w:val="A77B923DFFB84E73AC4E3A116F172FE2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11182F">
                  <w:rPr>
                    <w:sz w:val="16"/>
                  </w:rPr>
                  <w:t>Plantilla documentación</w:t>
                </w:r>
              </w:sdtContent>
            </w:sdt>
            <w:r w:rsidR="004E2DD6" w:rsidRPr="004E2DD6">
              <w:rPr>
                <w:sz w:val="16"/>
              </w:rPr>
              <w:t xml:space="preserve"> </w:t>
            </w:r>
          </w:p>
        </w:tc>
      </w:tr>
      <w:tr w:rsidR="004E2DD6" w14:paraId="0FD29D00" w14:textId="77777777" w:rsidTr="00AF7E49">
        <w:trPr>
          <w:trHeight w:val="287"/>
        </w:trPr>
        <w:tc>
          <w:tcPr>
            <w:tcW w:w="2835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C49E0D"/>
          </w:tcPr>
          <w:p w14:paraId="18FBC6F6" w14:textId="77777777" w:rsidR="004E2DD6" w:rsidRPr="004E2DD6" w:rsidRDefault="004E2DD6" w:rsidP="004E2DD6">
            <w:pPr>
              <w:ind w:left="65"/>
              <w:jc w:val="center"/>
              <w:rPr>
                <w:color w:val="FFFFFF"/>
                <w:sz w:val="16"/>
              </w:rPr>
            </w:pPr>
            <w:r w:rsidRPr="004E2DD6">
              <w:rPr>
                <w:color w:val="FFFFFF"/>
                <w:sz w:val="16"/>
              </w:rPr>
              <w:t>DESTINATARIOS</w:t>
            </w:r>
          </w:p>
        </w:tc>
        <w:tc>
          <w:tcPr>
            <w:tcW w:w="6804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0E0C7AE0" w14:textId="77777777" w:rsidR="004E2DD6" w:rsidRDefault="004E2DD6" w:rsidP="00FB5A7E">
            <w:pPr>
              <w:ind w:left="1"/>
            </w:pPr>
            <w:r>
              <w:rPr>
                <w:sz w:val="16"/>
              </w:rPr>
              <w:t xml:space="preserve">Identificación del tipo de uso del documento. Áreas y perfiles que tienen permiso para su uso, o uso externo para clientes que cumplas determinadas características. </w:t>
            </w:r>
          </w:p>
        </w:tc>
      </w:tr>
    </w:tbl>
    <w:p w14:paraId="1DDDB044" w14:textId="77777777" w:rsidR="004E2DD6" w:rsidRDefault="004E2DD6" w:rsidP="004E2DD6"/>
    <w:p w14:paraId="5CBFDB12" w14:textId="77777777" w:rsidR="00053E60" w:rsidRPr="00053E60" w:rsidRDefault="00053E60" w:rsidP="00B16ECF">
      <w:pPr>
        <w:pStyle w:val="Ttulo3"/>
        <w:numPr>
          <w:ilvl w:val="0"/>
          <w:numId w:val="0"/>
        </w:numPr>
        <w:ind w:left="720" w:hanging="720"/>
      </w:pPr>
      <w:r>
        <w:t xml:space="preserve">Control de </w:t>
      </w:r>
      <w:r w:rsidR="00B16ECF">
        <w:t>cambios</w:t>
      </w:r>
    </w:p>
    <w:tbl>
      <w:tblPr>
        <w:tblStyle w:val="TableGrid"/>
        <w:tblW w:w="9639" w:type="dxa"/>
        <w:tblInd w:w="-5" w:type="dxa"/>
        <w:tblCellMar>
          <w:top w:w="75" w:type="dxa"/>
          <w:left w:w="68" w:type="dxa"/>
          <w:right w:w="100" w:type="dxa"/>
        </w:tblCellMar>
        <w:tblLook w:val="04A0" w:firstRow="1" w:lastRow="0" w:firstColumn="1" w:lastColumn="0" w:noHBand="0" w:noVBand="1"/>
      </w:tblPr>
      <w:tblGrid>
        <w:gridCol w:w="993"/>
        <w:gridCol w:w="992"/>
        <w:gridCol w:w="1701"/>
        <w:gridCol w:w="1134"/>
        <w:gridCol w:w="4819"/>
      </w:tblGrid>
      <w:tr w:rsidR="00D5718C" w14:paraId="364F2EF3" w14:textId="77777777" w:rsidTr="00AF7E49">
        <w:trPr>
          <w:trHeight w:val="283"/>
        </w:trPr>
        <w:tc>
          <w:tcPr>
            <w:tcW w:w="993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C49E0D"/>
          </w:tcPr>
          <w:p w14:paraId="47442E7C" w14:textId="77777777" w:rsidR="00D5718C" w:rsidRDefault="00D5718C">
            <w:pPr>
              <w:ind w:left="65"/>
            </w:pPr>
            <w:r>
              <w:rPr>
                <w:color w:val="FFFFFF"/>
                <w:sz w:val="16"/>
              </w:rPr>
              <w:t xml:space="preserve">VERSIÓN </w:t>
            </w:r>
          </w:p>
        </w:tc>
        <w:tc>
          <w:tcPr>
            <w:tcW w:w="992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C49E0D"/>
          </w:tcPr>
          <w:p w14:paraId="1DB828EF" w14:textId="77777777" w:rsidR="00D5718C" w:rsidRDefault="00D5718C">
            <w:pPr>
              <w:ind w:left="34"/>
              <w:jc w:val="center"/>
            </w:pPr>
            <w:r>
              <w:rPr>
                <w:color w:val="FFFFFF"/>
                <w:sz w:val="16"/>
              </w:rPr>
              <w:t xml:space="preserve">FECHA </w:t>
            </w:r>
          </w:p>
        </w:tc>
        <w:tc>
          <w:tcPr>
            <w:tcW w:w="1701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C49E0D"/>
          </w:tcPr>
          <w:p w14:paraId="3D072327" w14:textId="77777777" w:rsidR="00D5718C" w:rsidRDefault="00D5718C">
            <w:pPr>
              <w:ind w:left="32"/>
              <w:jc w:val="center"/>
              <w:rPr>
                <w:color w:val="FFFFFF"/>
                <w:sz w:val="16"/>
              </w:rPr>
            </w:pPr>
            <w:r>
              <w:rPr>
                <w:color w:val="FFFFFF"/>
                <w:sz w:val="16"/>
              </w:rPr>
              <w:t>AUTOR</w:t>
            </w:r>
          </w:p>
        </w:tc>
        <w:tc>
          <w:tcPr>
            <w:tcW w:w="1134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C49E0D"/>
          </w:tcPr>
          <w:p w14:paraId="55DC7033" w14:textId="77777777" w:rsidR="00D5718C" w:rsidRDefault="00D5718C">
            <w:pPr>
              <w:ind w:left="32"/>
              <w:jc w:val="center"/>
              <w:rPr>
                <w:color w:val="FFFFFF"/>
                <w:sz w:val="16"/>
              </w:rPr>
            </w:pPr>
            <w:r>
              <w:rPr>
                <w:color w:val="FFFFFF"/>
                <w:sz w:val="16"/>
              </w:rPr>
              <w:t>PÁGS</w:t>
            </w:r>
          </w:p>
        </w:tc>
        <w:tc>
          <w:tcPr>
            <w:tcW w:w="4819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  <w:shd w:val="clear" w:color="auto" w:fill="C49E0D"/>
          </w:tcPr>
          <w:p w14:paraId="04C936FD" w14:textId="77777777" w:rsidR="00D5718C" w:rsidRDefault="00D5718C">
            <w:pPr>
              <w:ind w:left="32"/>
              <w:jc w:val="center"/>
            </w:pPr>
            <w:r>
              <w:rPr>
                <w:color w:val="FFFFFF"/>
                <w:sz w:val="16"/>
              </w:rPr>
              <w:t xml:space="preserve">CAMBIOS </w:t>
            </w:r>
          </w:p>
        </w:tc>
      </w:tr>
      <w:tr w:rsidR="00D5718C" w14:paraId="48CAAB46" w14:textId="77777777" w:rsidTr="00AF7E49">
        <w:trPr>
          <w:trHeight w:val="287"/>
        </w:trPr>
        <w:tc>
          <w:tcPr>
            <w:tcW w:w="993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16C8EC1C" w14:textId="77777777" w:rsidR="00D5718C" w:rsidRDefault="00D5718C">
            <w:r>
              <w:rPr>
                <w:sz w:val="16"/>
              </w:rPr>
              <w:t xml:space="preserve">1.0 </w:t>
            </w:r>
          </w:p>
        </w:tc>
        <w:tc>
          <w:tcPr>
            <w:tcW w:w="992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35169AC1" w14:textId="77777777" w:rsidR="00D5718C" w:rsidRDefault="00D5718C">
            <w:pPr>
              <w:ind w:left="36"/>
              <w:jc w:val="center"/>
            </w:pPr>
            <w:r>
              <w:rPr>
                <w:sz w:val="16"/>
              </w:rPr>
              <w:t xml:space="preserve">14/12/2023 </w:t>
            </w:r>
          </w:p>
        </w:tc>
        <w:tc>
          <w:tcPr>
            <w:tcW w:w="1701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3F3BBAE0" w14:textId="77777777" w:rsidR="00D5718C" w:rsidRDefault="00D5718C">
            <w:pPr>
              <w:ind w:left="1"/>
              <w:rPr>
                <w:sz w:val="16"/>
              </w:rPr>
            </w:pPr>
            <w:r>
              <w:rPr>
                <w:sz w:val="16"/>
              </w:rPr>
              <w:t>Santiago García</w:t>
            </w:r>
          </w:p>
        </w:tc>
        <w:tc>
          <w:tcPr>
            <w:tcW w:w="1134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717CF844" w14:textId="77777777" w:rsidR="00D5718C" w:rsidRDefault="00D5718C">
            <w:pPr>
              <w:ind w:left="1"/>
              <w:rPr>
                <w:sz w:val="16"/>
              </w:rPr>
            </w:pPr>
            <w:r>
              <w:rPr>
                <w:sz w:val="16"/>
              </w:rPr>
              <w:t>Todas</w:t>
            </w:r>
          </w:p>
        </w:tc>
        <w:tc>
          <w:tcPr>
            <w:tcW w:w="4819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624D4130" w14:textId="77777777" w:rsidR="00D5718C" w:rsidRDefault="00D5718C">
            <w:pPr>
              <w:ind w:left="1"/>
            </w:pPr>
            <w:r>
              <w:rPr>
                <w:sz w:val="16"/>
              </w:rPr>
              <w:t xml:space="preserve">Primera versión del documento. </w:t>
            </w:r>
          </w:p>
        </w:tc>
      </w:tr>
      <w:tr w:rsidR="00D5718C" w14:paraId="2C782D82" w14:textId="77777777" w:rsidTr="00AF7E49">
        <w:trPr>
          <w:trHeight w:val="286"/>
        </w:trPr>
        <w:tc>
          <w:tcPr>
            <w:tcW w:w="993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2219784B" w14:textId="77777777" w:rsidR="00D5718C" w:rsidRPr="004E2DD6" w:rsidRDefault="00D5718C">
            <w:pPr>
              <w:rPr>
                <w:b/>
                <w:bCs/>
              </w:rPr>
            </w:pPr>
            <w:r w:rsidRPr="004E2DD6">
              <w:rPr>
                <w:b/>
                <w:bCs/>
                <w:sz w:val="16"/>
              </w:rPr>
              <w:t xml:space="preserve">1.1 </w:t>
            </w:r>
          </w:p>
        </w:tc>
        <w:tc>
          <w:tcPr>
            <w:tcW w:w="992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4628A33F" w14:textId="77777777" w:rsidR="00D5718C" w:rsidRPr="004E2DD6" w:rsidRDefault="00D5718C">
            <w:pPr>
              <w:ind w:left="37"/>
              <w:jc w:val="center"/>
              <w:rPr>
                <w:b/>
                <w:bCs/>
              </w:rPr>
            </w:pPr>
            <w:r w:rsidRPr="004E2DD6">
              <w:rPr>
                <w:b/>
                <w:bCs/>
                <w:sz w:val="16"/>
              </w:rPr>
              <w:t xml:space="preserve">14/12/2023 </w:t>
            </w:r>
          </w:p>
        </w:tc>
        <w:tc>
          <w:tcPr>
            <w:tcW w:w="1701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200B851A" w14:textId="77777777" w:rsidR="00D5718C" w:rsidRPr="00D5718C" w:rsidRDefault="00D5718C">
            <w:pPr>
              <w:ind w:left="1"/>
              <w:rPr>
                <w:b/>
                <w:bCs/>
                <w:sz w:val="16"/>
              </w:rPr>
            </w:pPr>
            <w:r w:rsidRPr="00D5718C">
              <w:rPr>
                <w:b/>
                <w:bCs/>
                <w:sz w:val="16"/>
              </w:rPr>
              <w:t>Santiago García</w:t>
            </w:r>
          </w:p>
        </w:tc>
        <w:tc>
          <w:tcPr>
            <w:tcW w:w="1134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74FDE86B" w14:textId="77777777" w:rsidR="00D5718C" w:rsidRPr="004E2DD6" w:rsidRDefault="00D5718C">
            <w:pPr>
              <w:ind w:left="1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Todas</w:t>
            </w:r>
          </w:p>
        </w:tc>
        <w:tc>
          <w:tcPr>
            <w:tcW w:w="4819" w:type="dxa"/>
            <w:tcBorders>
              <w:top w:val="single" w:sz="4" w:space="0" w:color="8B8D8E"/>
              <w:left w:val="single" w:sz="4" w:space="0" w:color="8B8D8E"/>
              <w:bottom w:val="single" w:sz="4" w:space="0" w:color="8B8D8E"/>
              <w:right w:val="single" w:sz="4" w:space="0" w:color="8B8D8E"/>
            </w:tcBorders>
          </w:tcPr>
          <w:p w14:paraId="4BCA56FE" w14:textId="77777777" w:rsidR="00D5718C" w:rsidRPr="004E2DD6" w:rsidRDefault="00D5718C">
            <w:pPr>
              <w:ind w:left="1"/>
              <w:rPr>
                <w:b/>
                <w:bCs/>
              </w:rPr>
            </w:pPr>
            <w:r w:rsidRPr="004E2DD6">
              <w:rPr>
                <w:b/>
                <w:bCs/>
                <w:sz w:val="16"/>
              </w:rPr>
              <w:t>Descripción última versión del documento</w:t>
            </w:r>
            <w:r>
              <w:rPr>
                <w:b/>
                <w:bCs/>
                <w:sz w:val="16"/>
              </w:rPr>
              <w:t>. Versión actual en negrita</w:t>
            </w:r>
          </w:p>
        </w:tc>
      </w:tr>
    </w:tbl>
    <w:p w14:paraId="1976A8E6" w14:textId="77777777" w:rsidR="00765344" w:rsidRDefault="00765344" w:rsidP="00AF7E49">
      <w:pPr>
        <w:ind w:left="567"/>
        <w:sectPr w:rsidR="00765344" w:rsidSect="001118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701" w:header="720" w:footer="720" w:gutter="0"/>
          <w:cols w:space="720"/>
          <w:titlePg/>
          <w:docGrid w:linePitch="299"/>
        </w:sectPr>
      </w:pPr>
    </w:p>
    <w:p w14:paraId="783A3CC5" w14:textId="77777777" w:rsidR="00765344" w:rsidRDefault="00370A67" w:rsidP="00B16ECF">
      <w:pPr>
        <w:pStyle w:val="Ttuloindice"/>
      </w:pPr>
      <w:r>
        <w:lastRenderedPageBreak/>
        <w:t xml:space="preserve">ÍNDICE </w:t>
      </w:r>
    </w:p>
    <w:sdt>
      <w:sdtPr>
        <w:rPr>
          <w:rFonts w:ascii="Calibri" w:eastAsia="Calibri" w:hAnsi="Calibri" w:cs="Calibri"/>
          <w:sz w:val="22"/>
        </w:rPr>
        <w:id w:val="-268931458"/>
        <w:docPartObj>
          <w:docPartGallery w:val="Table of Contents"/>
        </w:docPartObj>
      </w:sdtPr>
      <w:sdtContent>
        <w:p w14:paraId="6D3A3AC3" w14:textId="77777777" w:rsidR="00B16ECF" w:rsidRDefault="00370A67">
          <w:pPr>
            <w:pStyle w:val="TDC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53452683" w:history="1">
            <w:r w:rsidR="00B16ECF" w:rsidRPr="00E91D05">
              <w:rPr>
                <w:rStyle w:val="Hipervnculo"/>
                <w:noProof/>
              </w:rPr>
              <w:t>1</w:t>
            </w:r>
            <w:r w:rsidR="00B16ECF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16ECF" w:rsidRPr="00E91D05">
              <w:rPr>
                <w:rStyle w:val="Hipervnculo"/>
                <w:noProof/>
              </w:rPr>
              <w:t>INTRODUCCIÓN</w:t>
            </w:r>
            <w:r w:rsidR="00B16ECF">
              <w:rPr>
                <w:noProof/>
                <w:webHidden/>
              </w:rPr>
              <w:tab/>
            </w:r>
            <w:r w:rsidR="00B16ECF">
              <w:rPr>
                <w:noProof/>
                <w:webHidden/>
              </w:rPr>
              <w:fldChar w:fldCharType="begin"/>
            </w:r>
            <w:r w:rsidR="00B16ECF">
              <w:rPr>
                <w:noProof/>
                <w:webHidden/>
              </w:rPr>
              <w:instrText xml:space="preserve"> PAGEREF _Toc153452683 \h </w:instrText>
            </w:r>
            <w:r w:rsidR="00B16ECF">
              <w:rPr>
                <w:noProof/>
                <w:webHidden/>
              </w:rPr>
            </w:r>
            <w:r w:rsidR="00B16ECF">
              <w:rPr>
                <w:noProof/>
                <w:webHidden/>
              </w:rPr>
              <w:fldChar w:fldCharType="separate"/>
            </w:r>
            <w:r w:rsidR="00B16ECF">
              <w:rPr>
                <w:noProof/>
                <w:webHidden/>
              </w:rPr>
              <w:t>5</w:t>
            </w:r>
            <w:r w:rsidR="00B16ECF">
              <w:rPr>
                <w:noProof/>
                <w:webHidden/>
              </w:rPr>
              <w:fldChar w:fldCharType="end"/>
            </w:r>
          </w:hyperlink>
        </w:p>
        <w:p w14:paraId="6DED4BF0" w14:textId="77777777" w:rsidR="00B16ECF" w:rsidRDefault="00000000">
          <w:pPr>
            <w:pStyle w:val="TDC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3452684" w:history="1">
            <w:r w:rsidR="00B16ECF" w:rsidRPr="00E91D05">
              <w:rPr>
                <w:rStyle w:val="Hipervnculo"/>
                <w:noProof/>
              </w:rPr>
              <w:t>2</w:t>
            </w:r>
            <w:r w:rsidR="00B16ECF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16ECF" w:rsidRPr="00E91D05">
              <w:rPr>
                <w:rStyle w:val="Hipervnculo"/>
                <w:noProof/>
              </w:rPr>
              <w:t>Título 1</w:t>
            </w:r>
            <w:r w:rsidR="00B16ECF">
              <w:rPr>
                <w:noProof/>
                <w:webHidden/>
              </w:rPr>
              <w:tab/>
            </w:r>
            <w:r w:rsidR="00B16ECF">
              <w:rPr>
                <w:noProof/>
                <w:webHidden/>
              </w:rPr>
              <w:fldChar w:fldCharType="begin"/>
            </w:r>
            <w:r w:rsidR="00B16ECF">
              <w:rPr>
                <w:noProof/>
                <w:webHidden/>
              </w:rPr>
              <w:instrText xml:space="preserve"> PAGEREF _Toc153452684 \h </w:instrText>
            </w:r>
            <w:r w:rsidR="00B16ECF">
              <w:rPr>
                <w:noProof/>
                <w:webHidden/>
              </w:rPr>
            </w:r>
            <w:r w:rsidR="00B16ECF">
              <w:rPr>
                <w:noProof/>
                <w:webHidden/>
              </w:rPr>
              <w:fldChar w:fldCharType="separate"/>
            </w:r>
            <w:r w:rsidR="00B16ECF">
              <w:rPr>
                <w:noProof/>
                <w:webHidden/>
              </w:rPr>
              <w:t>6</w:t>
            </w:r>
            <w:r w:rsidR="00B16ECF">
              <w:rPr>
                <w:noProof/>
                <w:webHidden/>
              </w:rPr>
              <w:fldChar w:fldCharType="end"/>
            </w:r>
          </w:hyperlink>
        </w:p>
        <w:p w14:paraId="43873531" w14:textId="77777777" w:rsidR="00B16ECF" w:rsidRDefault="00000000">
          <w:pPr>
            <w:pStyle w:val="TDC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3452685" w:history="1">
            <w:r w:rsidR="00B16ECF" w:rsidRPr="00E91D05">
              <w:rPr>
                <w:rStyle w:val="Hipervnculo"/>
                <w:noProof/>
              </w:rPr>
              <w:t>3</w:t>
            </w:r>
            <w:r w:rsidR="00B16ECF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16ECF" w:rsidRPr="00E91D05">
              <w:rPr>
                <w:rStyle w:val="Hipervnculo"/>
                <w:noProof/>
              </w:rPr>
              <w:t>INSTALACION Y CONFIGURACION DE CLIENTE VPN</w:t>
            </w:r>
            <w:r w:rsidR="00B16ECF">
              <w:rPr>
                <w:noProof/>
                <w:webHidden/>
              </w:rPr>
              <w:tab/>
            </w:r>
            <w:r w:rsidR="00B16ECF">
              <w:rPr>
                <w:noProof/>
                <w:webHidden/>
              </w:rPr>
              <w:fldChar w:fldCharType="begin"/>
            </w:r>
            <w:r w:rsidR="00B16ECF">
              <w:rPr>
                <w:noProof/>
                <w:webHidden/>
              </w:rPr>
              <w:instrText xml:space="preserve"> PAGEREF _Toc153452685 \h </w:instrText>
            </w:r>
            <w:r w:rsidR="00B16ECF">
              <w:rPr>
                <w:noProof/>
                <w:webHidden/>
              </w:rPr>
            </w:r>
            <w:r w:rsidR="00B16ECF">
              <w:rPr>
                <w:noProof/>
                <w:webHidden/>
              </w:rPr>
              <w:fldChar w:fldCharType="separate"/>
            </w:r>
            <w:r w:rsidR="00B16ECF">
              <w:rPr>
                <w:noProof/>
                <w:webHidden/>
              </w:rPr>
              <w:t>7</w:t>
            </w:r>
            <w:r w:rsidR="00B16ECF">
              <w:rPr>
                <w:noProof/>
                <w:webHidden/>
              </w:rPr>
              <w:fldChar w:fldCharType="end"/>
            </w:r>
          </w:hyperlink>
        </w:p>
        <w:p w14:paraId="35106E25" w14:textId="77777777" w:rsidR="00765344" w:rsidRDefault="00370A67">
          <w:r>
            <w:fldChar w:fldCharType="end"/>
          </w:r>
        </w:p>
      </w:sdtContent>
    </w:sdt>
    <w:p w14:paraId="525E5702" w14:textId="77777777" w:rsidR="00765344" w:rsidRDefault="00765344">
      <w:pPr>
        <w:spacing w:after="100"/>
        <w:ind w:left="-5" w:hanging="10"/>
      </w:pPr>
    </w:p>
    <w:p w14:paraId="083CD234" w14:textId="77777777" w:rsidR="00765344" w:rsidRDefault="00370A67" w:rsidP="00B16ECF">
      <w:pPr>
        <w:pStyle w:val="Ttuloindice"/>
      </w:pPr>
      <w:r>
        <w:t xml:space="preserve"> </w:t>
      </w:r>
    </w:p>
    <w:p w14:paraId="2058CCA4" w14:textId="77777777" w:rsidR="00765344" w:rsidRDefault="00370A67" w:rsidP="004F0FC0">
      <w:pPr>
        <w:pStyle w:val="Ttulo1"/>
      </w:pPr>
      <w:bookmarkStart w:id="0" w:name="_Toc153452683"/>
      <w:r>
        <w:lastRenderedPageBreak/>
        <w:t>INTRODUCCIÓN</w:t>
      </w:r>
      <w:bookmarkEnd w:id="0"/>
      <w:r>
        <w:t xml:space="preserve"> </w:t>
      </w:r>
    </w:p>
    <w:p w14:paraId="09AF6874" w14:textId="77777777" w:rsidR="00765344" w:rsidRDefault="0011182F" w:rsidP="00074DFA">
      <w:r>
        <w:t xml:space="preserve">Introducción del documento y el objeto del </w:t>
      </w:r>
      <w:r w:rsidR="00074DFA">
        <w:t>documento</w:t>
      </w:r>
      <w:r>
        <w:t xml:space="preserve">. </w:t>
      </w:r>
    </w:p>
    <w:p w14:paraId="2946D873" w14:textId="77777777" w:rsidR="00765344" w:rsidRDefault="0011182F" w:rsidP="004F0FC0">
      <w:pPr>
        <w:pStyle w:val="Ttulo1"/>
      </w:pPr>
      <w:bookmarkStart w:id="1" w:name="_Toc153452684"/>
      <w:r>
        <w:lastRenderedPageBreak/>
        <w:t>Título 1</w:t>
      </w:r>
      <w:bookmarkEnd w:id="1"/>
      <w:r>
        <w:t xml:space="preserve"> </w:t>
      </w:r>
    </w:p>
    <w:p w14:paraId="1DEA70FF" w14:textId="77777777" w:rsidR="00765344" w:rsidRDefault="0011182F" w:rsidP="004F0FC0">
      <w:r>
        <w:t>Texto correspondiente al texto 1</w:t>
      </w:r>
    </w:p>
    <w:p w14:paraId="45FDA979" w14:textId="77777777" w:rsidR="0011182F" w:rsidRDefault="004F0FC0" w:rsidP="004F0FC0">
      <w:pPr>
        <w:pStyle w:val="Ttulo2"/>
      </w:pPr>
      <w:r>
        <w:t>Título 2</w:t>
      </w:r>
    </w:p>
    <w:p w14:paraId="2F5B61B2" w14:textId="77777777" w:rsidR="004F0FC0" w:rsidRDefault="004F0FC0" w:rsidP="004F0FC0">
      <w:r>
        <w:t>Texto correspondiente al título 2</w:t>
      </w:r>
    </w:p>
    <w:p w14:paraId="5FBFC23A" w14:textId="77777777" w:rsidR="004F0FC0" w:rsidRDefault="004F0FC0" w:rsidP="004F0FC0">
      <w:pPr>
        <w:pStyle w:val="Ttulo3"/>
      </w:pPr>
      <w:r>
        <w:t>Título 3</w:t>
      </w:r>
    </w:p>
    <w:p w14:paraId="5A8B1FBB" w14:textId="77777777" w:rsidR="004F0FC0" w:rsidRDefault="004F0FC0" w:rsidP="004F0FC0">
      <w:r>
        <w:t>Texto correspondiente con título 3</w:t>
      </w:r>
    </w:p>
    <w:p w14:paraId="264D4205" w14:textId="77777777" w:rsidR="004F0FC0" w:rsidRDefault="004F0FC0" w:rsidP="004F0FC0">
      <w:pPr>
        <w:pStyle w:val="Ttulo4"/>
      </w:pPr>
      <w:r>
        <w:t>Título 4</w:t>
      </w:r>
    </w:p>
    <w:p w14:paraId="7CEA81AB" w14:textId="77777777" w:rsidR="004F0FC0" w:rsidRDefault="004F0FC0" w:rsidP="004F0FC0">
      <w:r>
        <w:t>Texto correspondiente con título 4.</w:t>
      </w:r>
    </w:p>
    <w:p w14:paraId="4B7D84BE" w14:textId="77777777" w:rsidR="00641DC4" w:rsidRDefault="00641DC4">
      <w:r>
        <w:br w:type="page"/>
      </w:r>
    </w:p>
    <w:p w14:paraId="295A3E2C" w14:textId="77777777" w:rsidR="00641DC4" w:rsidRDefault="00641DC4" w:rsidP="00641DC4">
      <w:pPr>
        <w:spacing w:after="0"/>
        <w:ind w:left="569"/>
      </w:pPr>
    </w:p>
    <w:p w14:paraId="060FECF6" w14:textId="77777777" w:rsidR="00641DC4" w:rsidRDefault="00641DC4" w:rsidP="00641DC4">
      <w:pPr>
        <w:spacing w:after="6066"/>
      </w:pPr>
    </w:p>
    <w:p w14:paraId="2C025E14" w14:textId="77777777" w:rsidR="00641DC4" w:rsidRDefault="00641DC4" w:rsidP="00641DC4">
      <w:pPr>
        <w:spacing w:after="62"/>
        <w:ind w:right="538"/>
        <w:jc w:val="center"/>
      </w:pPr>
      <w:r>
        <w:t>FIN DEL DOCUMENTO.</w:t>
      </w:r>
    </w:p>
    <w:p w14:paraId="71DFEE65" w14:textId="77777777" w:rsidR="00641DC4" w:rsidRPr="00641DC4" w:rsidRDefault="00641DC4" w:rsidP="00641DC4">
      <w:pPr>
        <w:spacing w:after="5902"/>
        <w:rPr>
          <w:sz w:val="18"/>
        </w:rPr>
      </w:pPr>
      <w:r>
        <w:rPr>
          <w:sz w:val="18"/>
        </w:rPr>
        <w:t xml:space="preserve"> </w:t>
      </w:r>
    </w:p>
    <w:sectPr w:rsidR="00641DC4" w:rsidRPr="00641DC4" w:rsidSect="00D5718C">
      <w:headerReference w:type="even" r:id="rId14"/>
      <w:footerReference w:type="even" r:id="rId15"/>
      <w:headerReference w:type="first" r:id="rId16"/>
      <w:footerReference w:type="first" r:id="rId17"/>
      <w:pgSz w:w="11906" w:h="16838"/>
      <w:pgMar w:top="1134" w:right="1134" w:bottom="1134" w:left="1701" w:header="1161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2EB61" w14:textId="77777777" w:rsidR="00D930C6" w:rsidRDefault="00D930C6">
      <w:pPr>
        <w:spacing w:after="0" w:line="240" w:lineRule="auto"/>
      </w:pPr>
      <w:r>
        <w:separator/>
      </w:r>
    </w:p>
  </w:endnote>
  <w:endnote w:type="continuationSeparator" w:id="0">
    <w:p w14:paraId="1C78A628" w14:textId="77777777" w:rsidR="00D930C6" w:rsidRDefault="00D93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4BCFF" w14:textId="77777777" w:rsidR="00370A67" w:rsidRDefault="00370A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FB2695" w14:textId="77777777" w:rsidR="00765344" w:rsidRDefault="00370A67">
    <w:pPr>
      <w:tabs>
        <w:tab w:val="center" w:pos="639"/>
        <w:tab w:val="right" w:pos="9610"/>
      </w:tabs>
      <w:spacing w:after="205"/>
    </w:pPr>
    <w:r>
      <w:tab/>
    </w:r>
    <w:r>
      <w:rPr>
        <w:rFonts w:ascii="Centaur" w:eastAsia="Centaur" w:hAnsi="Centaur" w:cs="Centaur"/>
        <w:sz w:val="16"/>
      </w:rPr>
      <w:t xml:space="preserve"> </w:t>
    </w:r>
    <w:r>
      <w:rPr>
        <w:rFonts w:ascii="Centaur" w:eastAsia="Centaur" w:hAnsi="Centaur" w:cs="Centaur"/>
        <w:sz w:val="16"/>
      </w:rPr>
      <w:tab/>
    </w:r>
    <w:r>
      <w:rPr>
        <w:sz w:val="16"/>
      </w:rPr>
      <w:t xml:space="preserve"> </w:t>
    </w:r>
  </w:p>
  <w:p w14:paraId="3503FE37" w14:textId="77777777" w:rsidR="00765344" w:rsidRDefault="00370A67">
    <w:pPr>
      <w:spacing w:after="0"/>
      <w:ind w:left="569"/>
    </w:pPr>
    <w:r>
      <w:rPr>
        <w:rFonts w:ascii="Centaur" w:eastAsia="Centaur" w:hAnsi="Centaur" w:cs="Centaur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89AB0" w14:textId="77777777" w:rsidR="00370A67" w:rsidRDefault="00370A6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80B49" w14:textId="77777777" w:rsidR="00765344" w:rsidRDefault="00370A67">
    <w:pPr>
      <w:tabs>
        <w:tab w:val="right" w:pos="9074"/>
      </w:tabs>
      <w:spacing w:after="20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57B00EF" wp14:editId="0ADFC7AA">
              <wp:simplePos x="0" y="0"/>
              <wp:positionH relativeFrom="page">
                <wp:posOffset>719328</wp:posOffset>
              </wp:positionH>
              <wp:positionV relativeFrom="page">
                <wp:posOffset>9568890</wp:posOffset>
              </wp:positionV>
              <wp:extent cx="5761863" cy="6097"/>
              <wp:effectExtent l="0" t="0" r="0" b="0"/>
              <wp:wrapSquare wrapText="bothSides"/>
              <wp:docPr id="6861" name="Group 6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1863" cy="6097"/>
                        <a:chOff x="0" y="0"/>
                        <a:chExt cx="5761863" cy="6097"/>
                      </a:xfrm>
                    </wpg:grpSpPr>
                    <wps:wsp>
                      <wps:cNvPr id="7160" name="Shape 7160"/>
                      <wps:cNvSpPr/>
                      <wps:spPr>
                        <a:xfrm>
                          <a:off x="0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61" name="Shape 7161"/>
                      <wps:cNvSpPr/>
                      <wps:spPr>
                        <a:xfrm>
                          <a:off x="15303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62" name="Shape 7162"/>
                      <wps:cNvSpPr/>
                      <wps:spPr>
                        <a:xfrm>
                          <a:off x="1536446" y="0"/>
                          <a:ext cx="42254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5417" h="9144">
                              <a:moveTo>
                                <a:pt x="0" y="0"/>
                              </a:moveTo>
                              <a:lnTo>
                                <a:pt x="4225417" y="0"/>
                              </a:lnTo>
                              <a:lnTo>
                                <a:pt x="42254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DE974B" id="Group 6861" o:spid="_x0000_s1026" style="position:absolute;margin-left:56.65pt;margin-top:753.45pt;width:453.7pt;height:.5pt;z-index:251664384;mso-position-horizontal-relative:page;mso-position-vertical-relative:page" coordsize="576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">
              <v:shape id="Shape 7160" o:spid="_x0000_s1027" style="position:absolute;width:15303;height:91;visibility:visible;mso-wrap-style:square;v-text-anchor:top" coordsize="15303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" path="m,l1530350,r,9144l,9144,,e" fillcolor="black" stroked="f" strokeweight="0">
                <v:stroke miterlimit="83231f" joinstyle="miter"/>
                <v:path arrowok="t" textboxrect="0,0,1530350,9144"/>
              </v:shape>
              <v:shape id="Shape 7161" o:spid="_x0000_s1028" style="position:absolute;left:153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7162" o:spid="_x0000_s1029" style="position:absolute;left:15364;width:42254;height:91;visibility:visible;mso-wrap-style:square;v-text-anchor:top" coordsize="42254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" path="m,l4225417,r,9144l,9144,,e" fillcolor="black" stroked="f" strokeweight="0">
                <v:stroke miterlimit="83231f" joinstyle="miter"/>
                <v:path arrowok="t" textboxrect="0,0,4225417,9144"/>
              </v:shape>
              <w10:wrap type="square" anchorx="page" anchory="page"/>
            </v:group>
          </w:pict>
        </mc:Fallback>
      </mc:AlternateContent>
    </w:r>
    <w:r>
      <w:rPr>
        <w:rFonts w:ascii="Centaur" w:eastAsia="Centaur" w:hAnsi="Centaur" w:cs="Centaur"/>
        <w:sz w:val="16"/>
      </w:rPr>
      <w:t xml:space="preserve"> </w:t>
    </w:r>
    <w:r>
      <w:rPr>
        <w:rFonts w:ascii="Centaur" w:eastAsia="Centaur" w:hAnsi="Centaur" w:cs="Centaur"/>
        <w:sz w:val="16"/>
      </w:rPr>
      <w:tab/>
    </w:r>
    <w:r>
      <w:rPr>
        <w:sz w:val="16"/>
      </w:rPr>
      <w:t xml:space="preserve">Procedimiento conexión VPN Titulizacion </w:t>
    </w:r>
  </w:p>
  <w:p w14:paraId="6A45A28B" w14:textId="77777777" w:rsidR="00765344" w:rsidRDefault="00370A67">
    <w:pPr>
      <w:spacing w:after="0"/>
    </w:pPr>
    <w:r>
      <w:rPr>
        <w:rFonts w:ascii="Centaur" w:eastAsia="Centaur" w:hAnsi="Centaur" w:cs="Centaur"/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F48856" w14:textId="77777777" w:rsidR="00765344" w:rsidRDefault="00370A67">
    <w:pPr>
      <w:tabs>
        <w:tab w:val="right" w:pos="9074"/>
      </w:tabs>
      <w:spacing w:after="20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E8732C" wp14:editId="24973DB2">
              <wp:simplePos x="0" y="0"/>
              <wp:positionH relativeFrom="page">
                <wp:posOffset>719328</wp:posOffset>
              </wp:positionH>
              <wp:positionV relativeFrom="page">
                <wp:posOffset>9568890</wp:posOffset>
              </wp:positionV>
              <wp:extent cx="5761863" cy="6097"/>
              <wp:effectExtent l="0" t="0" r="0" b="0"/>
              <wp:wrapSquare wrapText="bothSides"/>
              <wp:docPr id="6745" name="Group 6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1863" cy="6097"/>
                        <a:chOff x="0" y="0"/>
                        <a:chExt cx="5761863" cy="6097"/>
                      </a:xfrm>
                    </wpg:grpSpPr>
                    <wps:wsp>
                      <wps:cNvPr id="7148" name="Shape 7148"/>
                      <wps:cNvSpPr/>
                      <wps:spPr>
                        <a:xfrm>
                          <a:off x="0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9" name="Shape 7149"/>
                      <wps:cNvSpPr/>
                      <wps:spPr>
                        <a:xfrm>
                          <a:off x="15303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50" name="Shape 7150"/>
                      <wps:cNvSpPr/>
                      <wps:spPr>
                        <a:xfrm>
                          <a:off x="1536446" y="0"/>
                          <a:ext cx="42254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5417" h="9144">
                              <a:moveTo>
                                <a:pt x="0" y="0"/>
                              </a:moveTo>
                              <a:lnTo>
                                <a:pt x="4225417" y="0"/>
                              </a:lnTo>
                              <a:lnTo>
                                <a:pt x="42254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638833" id="Group 6745" o:spid="_x0000_s1026" style="position:absolute;margin-left:56.65pt;margin-top:753.45pt;width:453.7pt;height:.5pt;z-index:251666432;mso-position-horizontal-relative:page;mso-position-vertical-relative:page" coordsize="576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">
              <v:shape id="Shape 7148" o:spid="_x0000_s1027" style="position:absolute;width:15303;height:91;visibility:visible;mso-wrap-style:square;v-text-anchor:top" coordsize="15303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" path="m,l1530350,r,9144l,9144,,e" fillcolor="black" stroked="f" strokeweight="0">
                <v:stroke miterlimit="83231f" joinstyle="miter"/>
                <v:path arrowok="t" textboxrect="0,0,1530350,9144"/>
              </v:shape>
              <v:shape id="Shape 7149" o:spid="_x0000_s1028" style="position:absolute;left:153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7150" o:spid="_x0000_s1029" style="position:absolute;left:15364;width:42254;height:91;visibility:visible;mso-wrap-style:square;v-text-anchor:top" coordsize="42254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" path="m,l4225417,r,9144l,9144,,e" fillcolor="black" stroked="f" strokeweight="0">
                <v:stroke miterlimit="83231f" joinstyle="miter"/>
                <v:path arrowok="t" textboxrect="0,0,4225417,9144"/>
              </v:shape>
              <w10:wrap type="square" anchorx="page" anchory="page"/>
            </v:group>
          </w:pict>
        </mc:Fallback>
      </mc:AlternateContent>
    </w:r>
    <w:r>
      <w:rPr>
        <w:rFonts w:ascii="Centaur" w:eastAsia="Centaur" w:hAnsi="Centaur" w:cs="Centaur"/>
        <w:sz w:val="16"/>
      </w:rPr>
      <w:t xml:space="preserve"> </w:t>
    </w:r>
    <w:r>
      <w:rPr>
        <w:rFonts w:ascii="Centaur" w:eastAsia="Centaur" w:hAnsi="Centaur" w:cs="Centaur"/>
        <w:sz w:val="16"/>
      </w:rPr>
      <w:tab/>
    </w:r>
    <w:r>
      <w:rPr>
        <w:sz w:val="16"/>
      </w:rPr>
      <w:t xml:space="preserve">Procedimiento conexión VPN Titulizacion </w:t>
    </w:r>
  </w:p>
  <w:p w14:paraId="321F1C64" w14:textId="77777777" w:rsidR="00765344" w:rsidRDefault="00370A67">
    <w:pPr>
      <w:spacing w:after="0"/>
    </w:pPr>
    <w:r>
      <w:rPr>
        <w:rFonts w:ascii="Centaur" w:eastAsia="Centaur" w:hAnsi="Centaur" w:cs="Centaur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897B82" w14:textId="77777777" w:rsidR="00D930C6" w:rsidRDefault="00D930C6">
      <w:pPr>
        <w:spacing w:after="0" w:line="240" w:lineRule="auto"/>
      </w:pPr>
      <w:r>
        <w:separator/>
      </w:r>
    </w:p>
  </w:footnote>
  <w:footnote w:type="continuationSeparator" w:id="0">
    <w:p w14:paraId="1D5DAFA7" w14:textId="77777777" w:rsidR="00D930C6" w:rsidRDefault="00D93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967A0" w14:textId="77777777" w:rsidR="00370A67" w:rsidRDefault="00370A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6C41F" w14:textId="77777777" w:rsidR="00AF7E49" w:rsidRDefault="00AF7E49" w:rsidP="00AF7E49">
    <w:pPr>
      <w:spacing w:after="0" w:line="240" w:lineRule="auto"/>
      <w:jc w:val="right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337C0591" wp14:editId="37EE50E9">
          <wp:simplePos x="0" y="0"/>
          <wp:positionH relativeFrom="column">
            <wp:posOffset>-3810</wp:posOffset>
          </wp:positionH>
          <wp:positionV relativeFrom="paragraph">
            <wp:posOffset>19050</wp:posOffset>
          </wp:positionV>
          <wp:extent cx="1628775" cy="452755"/>
          <wp:effectExtent l="0" t="0" r="0" b="0"/>
          <wp:wrapThrough wrapText="bothSides">
            <wp:wrapPolygon edited="0">
              <wp:start x="505" y="2727"/>
              <wp:lineTo x="758" y="18177"/>
              <wp:lineTo x="18947" y="18177"/>
              <wp:lineTo x="19200" y="10906"/>
              <wp:lineTo x="13895" y="5453"/>
              <wp:lineTo x="7326" y="2727"/>
              <wp:lineTo x="505" y="2727"/>
            </wp:wrapPolygon>
          </wp:wrapThrough>
          <wp:docPr id="2103387932" name="Imagen 2103387932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448022" name="Imagen 1469448022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452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F7E49">
      <w:rPr>
        <w:sz w:val="16"/>
        <w:szCs w:val="16"/>
      </w:rPr>
      <w:t xml:space="preserve">INFORMACIÓN </w:t>
    </w:r>
    <w:sdt>
      <w:sdtPr>
        <w:rPr>
          <w:sz w:val="16"/>
          <w:szCs w:val="16"/>
        </w:rPr>
        <w:alias w:val="Categoría"/>
        <w:tag w:val=""/>
        <w:id w:val="679239841"/>
        <w:placeholder>
          <w:docPart w:val="A77B923DFFB84E73AC4E3A116F172FE2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70A67" w:rsidRPr="00C50F29">
          <w:rPr>
            <w:rStyle w:val="Textodelmarcadordeposicin"/>
          </w:rPr>
          <w:t>[Categoría]</w:t>
        </w:r>
      </w:sdtContent>
    </w:sdt>
    <w:r w:rsidRPr="00AF7E49">
      <w:rPr>
        <w:sz w:val="16"/>
        <w:szCs w:val="16"/>
      </w:rPr>
      <w:t xml:space="preserve"> </w:t>
    </w:r>
  </w:p>
  <w:p w14:paraId="2DCECC47" w14:textId="77777777" w:rsidR="00AF7E49" w:rsidRDefault="00AF7E49" w:rsidP="00AF7E49">
    <w:pPr>
      <w:tabs>
        <w:tab w:val="left" w:pos="5954"/>
        <w:tab w:val="right" w:pos="9071"/>
      </w:tabs>
      <w:spacing w:after="0" w:line="240" w:lineRule="auto"/>
      <w:rPr>
        <w:sz w:val="16"/>
        <w:szCs w:val="16"/>
      </w:rPr>
    </w:pPr>
    <w:r>
      <w:rPr>
        <w:sz w:val="16"/>
        <w:szCs w:val="16"/>
      </w:rPr>
      <w:tab/>
    </w:r>
    <w:r w:rsidRPr="00AF7E49">
      <w:rPr>
        <w:sz w:val="16"/>
        <w:szCs w:val="16"/>
      </w:rPr>
      <w:t>Fecha:</w:t>
    </w:r>
    <w:r>
      <w:rPr>
        <w:sz w:val="16"/>
        <w:szCs w:val="16"/>
      </w:rPr>
      <w:tab/>
    </w:r>
    <w:r w:rsidR="00370A67">
      <w:rPr>
        <w:sz w:val="16"/>
        <w:szCs w:val="16"/>
      </w:rPr>
      <w:fldChar w:fldCharType="begin"/>
    </w:r>
    <w:r w:rsidR="00370A67">
      <w:rPr>
        <w:sz w:val="16"/>
        <w:szCs w:val="16"/>
      </w:rPr>
      <w:instrText xml:space="preserve"> CREATEDATE  \@ "dd/MM/yyyy"  \* MERGEFORMAT </w:instrText>
    </w:r>
    <w:r w:rsidR="00370A67">
      <w:rPr>
        <w:sz w:val="16"/>
        <w:szCs w:val="16"/>
      </w:rPr>
      <w:fldChar w:fldCharType="separate"/>
    </w:r>
    <w:r w:rsidR="002B5516">
      <w:rPr>
        <w:noProof/>
        <w:sz w:val="16"/>
        <w:szCs w:val="16"/>
      </w:rPr>
      <w:t>19/09/2024</w:t>
    </w:r>
    <w:r w:rsidR="00370A67">
      <w:rPr>
        <w:sz w:val="16"/>
        <w:szCs w:val="16"/>
      </w:rPr>
      <w:fldChar w:fldCharType="end"/>
    </w:r>
  </w:p>
  <w:p w14:paraId="717F92BC" w14:textId="77777777" w:rsidR="00AF7E49" w:rsidRDefault="00AF7E49" w:rsidP="00AF7E49">
    <w:pPr>
      <w:tabs>
        <w:tab w:val="left" w:pos="5954"/>
        <w:tab w:val="right" w:pos="9071"/>
      </w:tabs>
      <w:spacing w:after="0" w:line="240" w:lineRule="auto"/>
      <w:rPr>
        <w:sz w:val="16"/>
        <w:szCs w:val="16"/>
      </w:rPr>
    </w:pPr>
    <w:r>
      <w:rPr>
        <w:sz w:val="16"/>
        <w:szCs w:val="16"/>
      </w:rPr>
      <w:tab/>
    </w:r>
    <w:r w:rsidRPr="00AF7E49">
      <w:rPr>
        <w:sz w:val="16"/>
        <w:szCs w:val="16"/>
      </w:rPr>
      <w:t>Versión:</w:t>
    </w:r>
    <w:r>
      <w:rPr>
        <w:sz w:val="16"/>
        <w:szCs w:val="16"/>
      </w:rPr>
      <w:tab/>
    </w:r>
    <w:r w:rsidRPr="00AF7E49">
      <w:rPr>
        <w:sz w:val="16"/>
        <w:szCs w:val="16"/>
      </w:rPr>
      <w:t xml:space="preserve">1.1 </w:t>
    </w:r>
  </w:p>
  <w:p w14:paraId="462D396C" w14:textId="77777777" w:rsidR="00765344" w:rsidRDefault="00AF7E49" w:rsidP="0011182F">
    <w:pPr>
      <w:pBdr>
        <w:bottom w:val="single" w:sz="4" w:space="1" w:color="8B8D8E"/>
      </w:pBdr>
      <w:tabs>
        <w:tab w:val="left" w:pos="5954"/>
        <w:tab w:val="right" w:pos="9071"/>
      </w:tabs>
      <w:spacing w:after="0" w:line="240" w:lineRule="auto"/>
      <w:rPr>
        <w:rFonts w:ascii="Centaur" w:eastAsia="Centaur" w:hAnsi="Centaur" w:cs="Centaur"/>
        <w:sz w:val="16"/>
        <w:szCs w:val="16"/>
      </w:rPr>
    </w:pPr>
    <w:r>
      <w:rPr>
        <w:sz w:val="16"/>
        <w:szCs w:val="16"/>
      </w:rPr>
      <w:tab/>
    </w:r>
    <w:r w:rsidRPr="00AF7E49">
      <w:rPr>
        <w:sz w:val="16"/>
        <w:szCs w:val="16"/>
      </w:rPr>
      <w:t xml:space="preserve">Página: </w:t>
    </w:r>
    <w:r>
      <w:rPr>
        <w:sz w:val="16"/>
        <w:szCs w:val="16"/>
      </w:rPr>
      <w:tab/>
    </w:r>
    <w:r w:rsidRPr="00AF7E49">
      <w:rPr>
        <w:sz w:val="16"/>
        <w:szCs w:val="16"/>
      </w:rPr>
      <w:fldChar w:fldCharType="begin"/>
    </w:r>
    <w:r w:rsidRPr="00AF7E49">
      <w:rPr>
        <w:sz w:val="16"/>
        <w:szCs w:val="16"/>
      </w:rPr>
      <w:instrText xml:space="preserve"> PAGE   \* MERGEFORMAT </w:instrText>
    </w:r>
    <w:r w:rsidRPr="00AF7E49">
      <w:rPr>
        <w:sz w:val="16"/>
        <w:szCs w:val="16"/>
      </w:rPr>
      <w:fldChar w:fldCharType="separate"/>
    </w:r>
    <w:r w:rsidRPr="00AF7E49">
      <w:rPr>
        <w:sz w:val="16"/>
        <w:szCs w:val="16"/>
      </w:rPr>
      <w:t>3</w:t>
    </w:r>
    <w:r w:rsidRPr="00AF7E49">
      <w:rPr>
        <w:sz w:val="16"/>
        <w:szCs w:val="16"/>
      </w:rPr>
      <w:fldChar w:fldCharType="end"/>
    </w:r>
    <w:r w:rsidRPr="00AF7E49">
      <w:rPr>
        <w:sz w:val="16"/>
        <w:szCs w:val="16"/>
      </w:rPr>
      <w:t xml:space="preserve"> de </w:t>
    </w:r>
    <w:r w:rsidRPr="00AF7E49">
      <w:rPr>
        <w:sz w:val="16"/>
        <w:szCs w:val="16"/>
      </w:rPr>
      <w:fldChar w:fldCharType="begin"/>
    </w:r>
    <w:r w:rsidRPr="00AF7E49">
      <w:rPr>
        <w:sz w:val="16"/>
        <w:szCs w:val="16"/>
      </w:rPr>
      <w:instrText xml:space="preserve"> NUMPAGES   \* MERGEFORMAT </w:instrText>
    </w:r>
    <w:r w:rsidRPr="00AF7E49">
      <w:rPr>
        <w:sz w:val="16"/>
        <w:szCs w:val="16"/>
      </w:rPr>
      <w:fldChar w:fldCharType="separate"/>
    </w:r>
    <w:r w:rsidRPr="00AF7E49">
      <w:rPr>
        <w:sz w:val="16"/>
        <w:szCs w:val="16"/>
      </w:rPr>
      <w:t>10</w:t>
    </w:r>
    <w:r w:rsidRPr="00AF7E49">
      <w:rPr>
        <w:sz w:val="16"/>
        <w:szCs w:val="16"/>
      </w:rPr>
      <w:fldChar w:fldCharType="end"/>
    </w:r>
    <w:r w:rsidRPr="00AF7E49">
      <w:rPr>
        <w:sz w:val="16"/>
        <w:szCs w:val="16"/>
      </w:rPr>
      <w:t xml:space="preserve"> </w:t>
    </w:r>
    <w:r w:rsidRPr="00AF7E49">
      <w:rPr>
        <w:rFonts w:ascii="Centaur" w:eastAsia="Centaur" w:hAnsi="Centaur" w:cs="Centaur"/>
        <w:sz w:val="16"/>
        <w:szCs w:val="16"/>
      </w:rPr>
      <w:t xml:space="preserve"> </w:t>
    </w:r>
  </w:p>
  <w:p w14:paraId="5000B947" w14:textId="77777777" w:rsidR="0011182F" w:rsidRDefault="0011182F" w:rsidP="0011182F">
    <w:pPr>
      <w:pBdr>
        <w:bottom w:val="single" w:sz="4" w:space="1" w:color="8B8D8E"/>
      </w:pBdr>
      <w:tabs>
        <w:tab w:val="left" w:pos="5954"/>
        <w:tab w:val="right" w:pos="9071"/>
      </w:tabs>
      <w:spacing w:after="0" w:line="240" w:lineRule="auto"/>
      <w:rPr>
        <w:rFonts w:ascii="Centaur" w:eastAsia="Centaur" w:hAnsi="Centaur" w:cs="Centaur"/>
        <w:sz w:val="16"/>
        <w:szCs w:val="16"/>
      </w:rPr>
    </w:pPr>
  </w:p>
  <w:sdt>
    <w:sdtPr>
      <w:rPr>
        <w:sz w:val="16"/>
        <w:szCs w:val="16"/>
      </w:rPr>
      <w:alias w:val="Título"/>
      <w:tag w:val=""/>
      <w:id w:val="-456798235"/>
      <w:placeholder>
        <w:docPart w:val="1536374CCE284F40A134790D278CEF9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6D0B8DA" w14:textId="77777777" w:rsidR="0011182F" w:rsidRPr="00AF7E49" w:rsidRDefault="0011182F" w:rsidP="0011182F">
        <w:pPr>
          <w:tabs>
            <w:tab w:val="left" w:pos="5954"/>
            <w:tab w:val="right" w:pos="9071"/>
          </w:tabs>
          <w:spacing w:after="0" w:line="240" w:lineRule="auto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Plantilla documentación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43E350" w14:textId="77777777" w:rsidR="007306AC" w:rsidRDefault="007306AC" w:rsidP="00D5718C">
    <w:pPr>
      <w:tabs>
        <w:tab w:val="right" w:pos="9607"/>
      </w:tabs>
      <w:spacing w:after="0"/>
      <w:ind w:right="2"/>
      <w:rPr>
        <w:sz w:val="16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4CA2CE30" wp14:editId="1CCCF596">
          <wp:simplePos x="0" y="0"/>
          <wp:positionH relativeFrom="column">
            <wp:posOffset>-414655</wp:posOffset>
          </wp:positionH>
          <wp:positionV relativeFrom="paragraph">
            <wp:posOffset>0</wp:posOffset>
          </wp:positionV>
          <wp:extent cx="1628775" cy="453003"/>
          <wp:effectExtent l="0" t="0" r="0" b="0"/>
          <wp:wrapThrough wrapText="bothSides">
            <wp:wrapPolygon edited="0">
              <wp:start x="505" y="2727"/>
              <wp:lineTo x="758" y="18177"/>
              <wp:lineTo x="18695" y="18177"/>
              <wp:lineTo x="18947" y="9997"/>
              <wp:lineTo x="13895" y="5453"/>
              <wp:lineTo x="7074" y="2727"/>
              <wp:lineTo x="505" y="2727"/>
            </wp:wrapPolygon>
          </wp:wrapThrough>
          <wp:docPr id="1762211320" name="Imagen 17622113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4530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</w:rPr>
      <w:tab/>
    </w:r>
  </w:p>
  <w:p w14:paraId="2C744D9A" w14:textId="77777777" w:rsidR="00765344" w:rsidRDefault="007306AC" w:rsidP="007306AC">
    <w:pPr>
      <w:tabs>
        <w:tab w:val="right" w:pos="9607"/>
      </w:tabs>
      <w:spacing w:after="0"/>
      <w:ind w:right="2" w:firstLine="426"/>
    </w:pPr>
    <w:r>
      <w:rPr>
        <w:sz w:val="16"/>
      </w:rPr>
      <w:tab/>
      <w:t xml:space="preserve">INFORMACIÓN </w:t>
    </w:r>
    <w:sdt>
      <w:sdtPr>
        <w:rPr>
          <w:sz w:val="16"/>
        </w:rPr>
        <w:alias w:val="Categoría"/>
        <w:tag w:val=""/>
        <w:id w:val="218184697"/>
        <w:placeholder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70A67" w:rsidRPr="00C50F29">
          <w:rPr>
            <w:rStyle w:val="Textodelmarcadordeposicin"/>
          </w:rPr>
          <w:t>[Categoría]</w:t>
        </w:r>
      </w:sdtContent>
    </w:sdt>
    <w:r w:rsidR="00370A67">
      <w:rPr>
        <w:sz w:val="16"/>
      </w:rPr>
      <w:fldChar w:fldCharType="begin"/>
    </w:r>
    <w:r w:rsidR="00370A67">
      <w:rPr>
        <w:sz w:val="16"/>
      </w:rPr>
      <w:instrText xml:space="preserve"> DOCPROPERTY  Category  \* MERGEFORMAT </w:instrText>
    </w:r>
    <w:r w:rsidR="00370A67">
      <w:rPr>
        <w:sz w:val="16"/>
      </w:rPr>
      <w:fldChar w:fldCharType="end"/>
    </w:r>
    <w:r w:rsidR="00370A67">
      <w:rPr>
        <w:sz w:val="16"/>
      </w:rPr>
      <w:fldChar w:fldCharType="begin"/>
    </w:r>
    <w:r w:rsidR="00370A67">
      <w:rPr>
        <w:sz w:val="16"/>
      </w:rPr>
      <w:instrText xml:space="preserve"> DOCPROPERTY  Category  \* MERGEFORMAT </w:instrText>
    </w:r>
    <w:r w:rsidR="00370A67">
      <w:rPr>
        <w:sz w:val="16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C7BCF" w14:textId="77777777" w:rsidR="00765344" w:rsidRDefault="00370A67">
    <w:pPr>
      <w:tabs>
        <w:tab w:val="center" w:pos="3049"/>
        <w:tab w:val="right" w:pos="9074"/>
      </w:tabs>
      <w:spacing w:after="446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DF62F6A" wp14:editId="6885F0FD">
          <wp:simplePos x="0" y="0"/>
          <wp:positionH relativeFrom="page">
            <wp:posOffset>728345</wp:posOffset>
          </wp:positionH>
          <wp:positionV relativeFrom="page">
            <wp:posOffset>838200</wp:posOffset>
          </wp:positionV>
          <wp:extent cx="1810385" cy="593090"/>
          <wp:effectExtent l="0" t="0" r="0" b="0"/>
          <wp:wrapSquare wrapText="bothSides"/>
          <wp:docPr id="283" name="Picture 2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0385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Centaur" w:eastAsia="Centaur" w:hAnsi="Centaur" w:cs="Centaur"/>
        <w:sz w:val="16"/>
      </w:rPr>
      <w:t xml:space="preserve"> </w:t>
    </w:r>
    <w:r>
      <w:rPr>
        <w:rFonts w:ascii="Centaur" w:eastAsia="Centaur" w:hAnsi="Centaur" w:cs="Centaur"/>
        <w:sz w:val="16"/>
      </w:rPr>
      <w:tab/>
    </w:r>
    <w:r>
      <w:rPr>
        <w:sz w:val="16"/>
      </w:rPr>
      <w:t xml:space="preserve">INFORMACIÓN CONFIDENCIAL </w:t>
    </w:r>
  </w:p>
  <w:p w14:paraId="66A6AC3B" w14:textId="77777777" w:rsidR="00765344" w:rsidRDefault="00370A67">
    <w:pPr>
      <w:tabs>
        <w:tab w:val="center" w:pos="5815"/>
        <w:tab w:val="right" w:pos="9074"/>
      </w:tabs>
      <w:spacing w:after="27"/>
    </w:pPr>
    <w:r>
      <w:tab/>
    </w:r>
    <w:r>
      <w:rPr>
        <w:sz w:val="16"/>
      </w:rPr>
      <w:t xml:space="preserve">Fecha: </w:t>
    </w:r>
    <w:r>
      <w:rPr>
        <w:sz w:val="16"/>
      </w:rPr>
      <w:tab/>
      <w:t xml:space="preserve">03/06/2020 </w:t>
    </w:r>
  </w:p>
  <w:p w14:paraId="232A5357" w14:textId="77777777" w:rsidR="00765344" w:rsidRDefault="00370A67">
    <w:pPr>
      <w:tabs>
        <w:tab w:val="center" w:pos="5758"/>
        <w:tab w:val="right" w:pos="9074"/>
      </w:tabs>
      <w:spacing w:after="0"/>
    </w:pPr>
    <w:r>
      <w:tab/>
    </w:r>
    <w:r>
      <w:rPr>
        <w:sz w:val="16"/>
      </w:rPr>
      <w:t xml:space="preserve">Versión: </w:t>
    </w:r>
    <w:r>
      <w:rPr>
        <w:sz w:val="16"/>
      </w:rPr>
      <w:tab/>
      <w:t xml:space="preserve">1.1 </w:t>
    </w:r>
  </w:p>
  <w:p w14:paraId="29CBE668" w14:textId="77777777" w:rsidR="00765344" w:rsidRDefault="00370A67">
    <w:pPr>
      <w:spacing w:after="0"/>
      <w:ind w:left="14"/>
    </w:pPr>
    <w:r>
      <w:rPr>
        <w:rFonts w:ascii="Centaur" w:eastAsia="Centaur" w:hAnsi="Centaur" w:cs="Centaur"/>
        <w:sz w:val="14"/>
      </w:rPr>
      <w:t xml:space="preserve"> </w:t>
    </w:r>
  </w:p>
  <w:p w14:paraId="0E52E74C" w14:textId="77777777" w:rsidR="00765344" w:rsidRDefault="00370A67">
    <w:pPr>
      <w:tabs>
        <w:tab w:val="center" w:pos="5791"/>
        <w:tab w:val="right" w:pos="9074"/>
      </w:tabs>
      <w:spacing w:after="4"/>
    </w:pPr>
    <w:r>
      <w:tab/>
    </w:r>
    <w:r>
      <w:rPr>
        <w:sz w:val="16"/>
      </w:rPr>
      <w:t xml:space="preserve">Página: 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4</w:t>
    </w:r>
    <w:r>
      <w:rPr>
        <w:sz w:val="16"/>
      </w:rPr>
      <w:fldChar w:fldCharType="end"/>
    </w:r>
    <w:r>
      <w:rPr>
        <w:sz w:val="16"/>
      </w:rPr>
      <w:t xml:space="preserve"> de </w:t>
    </w:r>
    <w:fldSimple w:instr=" NUMPAGES   \* MERGEFORMAT ">
      <w:r>
        <w:rPr>
          <w:sz w:val="16"/>
        </w:rPr>
        <w:t>10</w:t>
      </w:r>
    </w:fldSimple>
    <w:r>
      <w:rPr>
        <w:sz w:val="16"/>
      </w:rPr>
      <w:t xml:space="preserve"> </w:t>
    </w:r>
  </w:p>
  <w:p w14:paraId="1D7FF4FA" w14:textId="77777777" w:rsidR="00765344" w:rsidRDefault="00370A67">
    <w:pPr>
      <w:spacing w:after="0"/>
    </w:pPr>
    <w:r>
      <w:rPr>
        <w:rFonts w:ascii="Centaur" w:eastAsia="Centaur" w:hAnsi="Centaur" w:cs="Centaur"/>
        <w:sz w:val="18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24EBF" w14:textId="77777777" w:rsidR="00765344" w:rsidRDefault="00370A67">
    <w:pPr>
      <w:tabs>
        <w:tab w:val="center" w:pos="3049"/>
        <w:tab w:val="right" w:pos="9074"/>
      </w:tabs>
      <w:spacing w:after="446"/>
    </w:pPr>
    <w:r>
      <w:rPr>
        <w:noProof/>
      </w:rPr>
      <w:drawing>
        <wp:anchor distT="0" distB="0" distL="114300" distR="114300" simplePos="0" relativeHeight="251663360" behindDoc="0" locked="0" layoutInCell="1" allowOverlap="0" wp14:anchorId="45FB7B88" wp14:editId="5BBEE1C7">
          <wp:simplePos x="0" y="0"/>
          <wp:positionH relativeFrom="page">
            <wp:posOffset>728345</wp:posOffset>
          </wp:positionH>
          <wp:positionV relativeFrom="page">
            <wp:posOffset>838200</wp:posOffset>
          </wp:positionV>
          <wp:extent cx="1810385" cy="593090"/>
          <wp:effectExtent l="0" t="0" r="0" b="0"/>
          <wp:wrapSquare wrapText="bothSides"/>
          <wp:docPr id="1254836358" name="Picture 2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0385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Centaur" w:eastAsia="Centaur" w:hAnsi="Centaur" w:cs="Centaur"/>
        <w:sz w:val="16"/>
      </w:rPr>
      <w:t xml:space="preserve"> </w:t>
    </w:r>
    <w:r>
      <w:rPr>
        <w:rFonts w:ascii="Centaur" w:eastAsia="Centaur" w:hAnsi="Centaur" w:cs="Centaur"/>
        <w:sz w:val="16"/>
      </w:rPr>
      <w:tab/>
    </w:r>
    <w:r>
      <w:rPr>
        <w:sz w:val="16"/>
      </w:rPr>
      <w:t xml:space="preserve">INFORMACIÓN CONFIDENCIAL </w:t>
    </w:r>
  </w:p>
  <w:p w14:paraId="0943C15E" w14:textId="77777777" w:rsidR="00765344" w:rsidRDefault="00370A67">
    <w:pPr>
      <w:tabs>
        <w:tab w:val="center" w:pos="5815"/>
        <w:tab w:val="right" w:pos="9074"/>
      </w:tabs>
      <w:spacing w:after="27"/>
    </w:pPr>
    <w:r>
      <w:tab/>
    </w:r>
    <w:r>
      <w:rPr>
        <w:sz w:val="16"/>
      </w:rPr>
      <w:t xml:space="preserve">Fecha: </w:t>
    </w:r>
    <w:r>
      <w:rPr>
        <w:sz w:val="16"/>
      </w:rPr>
      <w:tab/>
      <w:t xml:space="preserve">03/06/2020 </w:t>
    </w:r>
  </w:p>
  <w:p w14:paraId="075DEDAC" w14:textId="77777777" w:rsidR="00765344" w:rsidRDefault="00370A67">
    <w:pPr>
      <w:tabs>
        <w:tab w:val="center" w:pos="5758"/>
        <w:tab w:val="right" w:pos="9074"/>
      </w:tabs>
      <w:spacing w:after="0"/>
    </w:pPr>
    <w:r>
      <w:tab/>
    </w:r>
    <w:r>
      <w:rPr>
        <w:sz w:val="16"/>
      </w:rPr>
      <w:t xml:space="preserve">Versión: </w:t>
    </w:r>
    <w:r>
      <w:rPr>
        <w:sz w:val="16"/>
      </w:rPr>
      <w:tab/>
      <w:t xml:space="preserve">1.1 </w:t>
    </w:r>
  </w:p>
  <w:p w14:paraId="39738DA4" w14:textId="77777777" w:rsidR="00765344" w:rsidRDefault="00370A67">
    <w:pPr>
      <w:spacing w:after="0"/>
      <w:ind w:left="14"/>
    </w:pPr>
    <w:r>
      <w:rPr>
        <w:rFonts w:ascii="Centaur" w:eastAsia="Centaur" w:hAnsi="Centaur" w:cs="Centaur"/>
        <w:sz w:val="14"/>
      </w:rPr>
      <w:t xml:space="preserve"> </w:t>
    </w:r>
  </w:p>
  <w:p w14:paraId="210DA239" w14:textId="77777777" w:rsidR="00765344" w:rsidRDefault="00370A67">
    <w:pPr>
      <w:tabs>
        <w:tab w:val="center" w:pos="5791"/>
        <w:tab w:val="right" w:pos="9074"/>
      </w:tabs>
      <w:spacing w:after="4"/>
    </w:pPr>
    <w:r>
      <w:tab/>
    </w:r>
    <w:r>
      <w:rPr>
        <w:sz w:val="16"/>
      </w:rPr>
      <w:t xml:space="preserve">Página: 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4</w:t>
    </w:r>
    <w:r>
      <w:rPr>
        <w:sz w:val="16"/>
      </w:rPr>
      <w:fldChar w:fldCharType="end"/>
    </w:r>
    <w:r>
      <w:rPr>
        <w:sz w:val="16"/>
      </w:rPr>
      <w:t xml:space="preserve"> de </w:t>
    </w:r>
    <w:fldSimple w:instr=" NUMPAGES   \* MERGEFORMAT ">
      <w:r>
        <w:rPr>
          <w:sz w:val="16"/>
        </w:rPr>
        <w:t>10</w:t>
      </w:r>
    </w:fldSimple>
    <w:r>
      <w:rPr>
        <w:sz w:val="16"/>
      </w:rPr>
      <w:t xml:space="preserve"> </w:t>
    </w:r>
  </w:p>
  <w:p w14:paraId="23152FCA" w14:textId="77777777" w:rsidR="00765344" w:rsidRDefault="00370A67">
    <w:pPr>
      <w:spacing w:after="0"/>
    </w:pPr>
    <w:r>
      <w:rPr>
        <w:rFonts w:ascii="Centaur" w:eastAsia="Centaur" w:hAnsi="Centaur" w:cs="Centaur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F65AF"/>
    <w:multiLevelType w:val="hybridMultilevel"/>
    <w:tmpl w:val="7962FFA0"/>
    <w:lvl w:ilvl="0" w:tplc="370E623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BC25E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9C14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E20B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B071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6074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048E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B80C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8896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B91C3D"/>
    <w:multiLevelType w:val="hybridMultilevel"/>
    <w:tmpl w:val="C0784702"/>
    <w:lvl w:ilvl="0" w:tplc="370AD090">
      <w:start w:val="1"/>
      <w:numFmt w:val="bullet"/>
      <w:lvlText w:val="-"/>
      <w:lvlJc w:val="left"/>
      <w:pPr>
        <w:ind w:left="7400" w:hanging="360"/>
      </w:pPr>
      <w:rPr>
        <w:rFonts w:ascii="Centaur" w:eastAsia="Centaur" w:hAnsi="Centaur" w:cs="Centaur" w:hint="default"/>
        <w:sz w:val="16"/>
      </w:rPr>
    </w:lvl>
    <w:lvl w:ilvl="1" w:tplc="0C0A0003" w:tentative="1">
      <w:start w:val="1"/>
      <w:numFmt w:val="bullet"/>
      <w:lvlText w:val="o"/>
      <w:lvlJc w:val="left"/>
      <w:pPr>
        <w:ind w:left="81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9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10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11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1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2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3160" w:hanging="360"/>
      </w:pPr>
      <w:rPr>
        <w:rFonts w:ascii="Wingdings" w:hAnsi="Wingdings" w:hint="default"/>
      </w:rPr>
    </w:lvl>
  </w:abstractNum>
  <w:abstractNum w:abstractNumId="2" w15:restartNumberingAfterBreak="0">
    <w:nsid w:val="4D1E31DA"/>
    <w:multiLevelType w:val="multilevel"/>
    <w:tmpl w:val="B3DA4B4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3363863"/>
    <w:multiLevelType w:val="hybridMultilevel"/>
    <w:tmpl w:val="E3026B90"/>
    <w:lvl w:ilvl="0" w:tplc="A518FDE4">
      <w:start w:val="1"/>
      <w:numFmt w:val="decimal"/>
      <w:lvlText w:val="%1."/>
      <w:lvlJc w:val="left"/>
      <w:pPr>
        <w:ind w:left="360" w:hanging="360"/>
      </w:pPr>
      <w:rPr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3CE6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42A7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4E89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74F4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36CE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A8BE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D076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F279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C49E0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5698429">
    <w:abstractNumId w:val="0"/>
  </w:num>
  <w:num w:numId="2" w16cid:durableId="1669746282">
    <w:abstractNumId w:val="3"/>
  </w:num>
  <w:num w:numId="3" w16cid:durableId="1171607941">
    <w:abstractNumId w:val="1"/>
  </w:num>
  <w:num w:numId="4" w16cid:durableId="2060862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516"/>
    <w:rsid w:val="00053E60"/>
    <w:rsid w:val="00074DFA"/>
    <w:rsid w:val="0011182F"/>
    <w:rsid w:val="0022098D"/>
    <w:rsid w:val="002B5516"/>
    <w:rsid w:val="002C2A5C"/>
    <w:rsid w:val="00370A67"/>
    <w:rsid w:val="004E2DD6"/>
    <w:rsid w:val="004F0FC0"/>
    <w:rsid w:val="00641DC4"/>
    <w:rsid w:val="007306AC"/>
    <w:rsid w:val="00765344"/>
    <w:rsid w:val="008D27C1"/>
    <w:rsid w:val="008E4623"/>
    <w:rsid w:val="00AF7E49"/>
    <w:rsid w:val="00B16ECF"/>
    <w:rsid w:val="00C17A46"/>
    <w:rsid w:val="00CC5C59"/>
    <w:rsid w:val="00D5718C"/>
    <w:rsid w:val="00D930C6"/>
    <w:rsid w:val="00EC1785"/>
    <w:rsid w:val="00FA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F8CE7"/>
  <w15:docId w15:val="{8C8BAE3A-A3A6-49FD-9B02-96477268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CF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autoRedefine/>
    <w:uiPriority w:val="9"/>
    <w:qFormat/>
    <w:rsid w:val="004F0FC0"/>
    <w:pPr>
      <w:keepNext/>
      <w:keepLines/>
      <w:pageBreakBefore/>
      <w:numPr>
        <w:numId w:val="4"/>
      </w:numPr>
      <w:spacing w:before="360" w:after="360" w:line="240" w:lineRule="auto"/>
      <w:ind w:left="431" w:hanging="431"/>
      <w:outlineLvl w:val="0"/>
    </w:pPr>
    <w:rPr>
      <w:rFonts w:ascii="Calibri" w:eastAsia="Calibri" w:hAnsi="Calibri" w:cs="Calibri"/>
      <w:b/>
      <w:color w:val="C49E0D"/>
      <w:sz w:val="28"/>
    </w:rPr>
  </w:style>
  <w:style w:type="paragraph" w:styleId="Ttulo2">
    <w:name w:val="heading 2"/>
    <w:next w:val="Normal"/>
    <w:link w:val="Ttulo2Car"/>
    <w:autoRedefine/>
    <w:uiPriority w:val="9"/>
    <w:unhideWhenUsed/>
    <w:qFormat/>
    <w:rsid w:val="004F0FC0"/>
    <w:pPr>
      <w:keepNext/>
      <w:keepLines/>
      <w:numPr>
        <w:ilvl w:val="1"/>
        <w:numId w:val="4"/>
      </w:numPr>
      <w:spacing w:before="360" w:after="360" w:line="240" w:lineRule="auto"/>
      <w:ind w:left="578" w:right="2461" w:hanging="578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4F0FC0"/>
    <w:pPr>
      <w:numPr>
        <w:ilvl w:val="2"/>
      </w:numPr>
      <w:ind w:right="0"/>
      <w:outlineLvl w:val="2"/>
    </w:pPr>
    <w:rPr>
      <w:color w:val="auto"/>
      <w:sz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F0FC0"/>
    <w:pPr>
      <w:numPr>
        <w:ilvl w:val="3"/>
      </w:numPr>
      <w:ind w:left="862" w:hanging="862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FC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FC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FC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FC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FC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4F0FC0"/>
    <w:rPr>
      <w:rFonts w:ascii="Calibri" w:eastAsia="Calibri" w:hAnsi="Calibri" w:cs="Calibri"/>
      <w:b/>
      <w:color w:val="000000"/>
      <w:sz w:val="28"/>
    </w:rPr>
  </w:style>
  <w:style w:type="character" w:customStyle="1" w:styleId="Ttulo3Car">
    <w:name w:val="Título 3 Car"/>
    <w:link w:val="Ttulo3"/>
    <w:uiPriority w:val="9"/>
    <w:rsid w:val="004F0FC0"/>
    <w:rPr>
      <w:rFonts w:ascii="Calibri" w:eastAsia="Calibri" w:hAnsi="Calibri" w:cs="Calibri"/>
      <w:sz w:val="24"/>
    </w:rPr>
  </w:style>
  <w:style w:type="character" w:customStyle="1" w:styleId="Ttulo1Car">
    <w:name w:val="Título 1 Car"/>
    <w:link w:val="Ttulo1"/>
    <w:uiPriority w:val="9"/>
    <w:rsid w:val="004F0FC0"/>
    <w:rPr>
      <w:rFonts w:ascii="Calibri" w:eastAsia="Calibri" w:hAnsi="Calibri" w:cs="Calibri"/>
      <w:b/>
      <w:color w:val="C49E0D"/>
      <w:sz w:val="28"/>
    </w:rPr>
  </w:style>
  <w:style w:type="paragraph" w:styleId="TDC1">
    <w:name w:val="toc 1"/>
    <w:hidden/>
    <w:uiPriority w:val="39"/>
    <w:pPr>
      <w:spacing w:after="100"/>
      <w:ind w:left="25" w:right="51" w:hanging="10"/>
    </w:pPr>
    <w:rPr>
      <w:rFonts w:ascii="Centaur" w:eastAsia="Centaur" w:hAnsi="Centaur" w:cs="Centaur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link w:val="SinespaciadoCar"/>
    <w:uiPriority w:val="1"/>
    <w:qFormat/>
    <w:rsid w:val="007306AC"/>
    <w:pPr>
      <w:spacing w:after="0" w:line="240" w:lineRule="auto"/>
    </w:pPr>
    <w:rPr>
      <w:kern w:val="0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6AC"/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30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06AC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730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06AC"/>
    <w:rPr>
      <w:rFonts w:ascii="Calibri" w:eastAsia="Calibri" w:hAnsi="Calibri" w:cs="Calibri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7306AC"/>
    <w:rPr>
      <w:color w:val="666666"/>
    </w:rPr>
  </w:style>
  <w:style w:type="paragraph" w:styleId="Prrafodelista">
    <w:name w:val="List Paragraph"/>
    <w:basedOn w:val="Normal"/>
    <w:uiPriority w:val="34"/>
    <w:qFormat/>
    <w:rsid w:val="00AF7E4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4F0FC0"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FC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FC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FC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F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F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B16ECF"/>
    <w:pPr>
      <w:spacing w:after="0" w:line="240" w:lineRule="auto"/>
      <w:contextualSpacing/>
    </w:pPr>
    <w:rPr>
      <w:rFonts w:eastAsiaTheme="majorEastAsia" w:cstheme="minorHAnsi"/>
      <w:bCs/>
      <w:color w:val="00206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ECF"/>
    <w:rPr>
      <w:rFonts w:ascii="Calibri" w:eastAsiaTheme="majorEastAsia" w:hAnsi="Calibri" w:cstheme="minorHAnsi"/>
      <w:bCs/>
      <w:color w:val="002060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B16ECF"/>
    <w:pPr>
      <w:numPr>
        <w:ilvl w:val="1"/>
      </w:numPr>
    </w:pPr>
    <w:rPr>
      <w:rFonts w:asciiTheme="minorHAnsi" w:eastAsiaTheme="minorEastAsia" w:hAnsiTheme="minorHAnsi" w:cstheme="minorBidi"/>
      <w:color w:val="FFC000"/>
      <w:spacing w:val="15"/>
      <w:sz w:val="36"/>
    </w:rPr>
  </w:style>
  <w:style w:type="character" w:customStyle="1" w:styleId="SubttuloCar">
    <w:name w:val="Subtítulo Car"/>
    <w:basedOn w:val="Fuentedeprrafopredeter"/>
    <w:link w:val="Subttulo"/>
    <w:uiPriority w:val="11"/>
    <w:rsid w:val="00B16ECF"/>
    <w:rPr>
      <w:color w:val="FFC000"/>
      <w:spacing w:val="15"/>
      <w:sz w:val="36"/>
    </w:rPr>
  </w:style>
  <w:style w:type="character" w:styleId="Hipervnculo">
    <w:name w:val="Hyperlink"/>
    <w:basedOn w:val="Fuentedeprrafopredeter"/>
    <w:uiPriority w:val="99"/>
    <w:unhideWhenUsed/>
    <w:rsid w:val="00B16ECF"/>
    <w:rPr>
      <w:color w:val="0563C1" w:themeColor="hyperlink"/>
      <w:u w:val="single"/>
    </w:rPr>
  </w:style>
  <w:style w:type="paragraph" w:customStyle="1" w:styleId="Ttuloindice">
    <w:name w:val="Título indice"/>
    <w:link w:val="TtuloindiceCar"/>
    <w:autoRedefine/>
    <w:qFormat/>
    <w:rsid w:val="00B16ECF"/>
    <w:pPr>
      <w:spacing w:before="360" w:after="360" w:line="240" w:lineRule="auto"/>
    </w:pPr>
    <w:rPr>
      <w:rFonts w:ascii="Calibri" w:eastAsia="Calibri" w:hAnsi="Calibri" w:cs="Calibri"/>
      <w:b/>
      <w:color w:val="C49E0D"/>
      <w:sz w:val="28"/>
    </w:rPr>
  </w:style>
  <w:style w:type="character" w:customStyle="1" w:styleId="TtuloindiceCar">
    <w:name w:val="Título indice Car"/>
    <w:basedOn w:val="Ttulo1Car"/>
    <w:link w:val="Ttuloindice"/>
    <w:rsid w:val="00B16ECF"/>
    <w:rPr>
      <w:rFonts w:ascii="Calibri" w:eastAsia="Calibri" w:hAnsi="Calibri" w:cs="Calibri"/>
      <w:b/>
      <w:color w:val="C49E0D"/>
      <w:sz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B16ECF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B16ECF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B16EC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garcia\Desktop\Plantilla%20documentaci&#243;n%20IM%20AB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F879B252F7B4F2894D42526E3974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BA9C0-1EB9-412F-81B8-ED67B95FF1B0}"/>
      </w:docPartPr>
      <w:docPartBody>
        <w:p w:rsidR="00000000" w:rsidRDefault="00000000">
          <w:pPr>
            <w:pStyle w:val="EF879B252F7B4F2894D42526E397450C"/>
          </w:pPr>
          <w:r w:rsidRPr="008B29FD">
            <w:rPr>
              <w:rStyle w:val="Textodelmarcadordeposicin"/>
            </w:rPr>
            <w:t>[Título]</w:t>
          </w:r>
        </w:p>
      </w:docPartBody>
    </w:docPart>
    <w:docPart>
      <w:docPartPr>
        <w:name w:val="734AEB93B9F04153B56184BD0B7B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9B5C5-6C70-4E83-A7C3-F0E2D51544DD}"/>
      </w:docPartPr>
      <w:docPartBody>
        <w:p w:rsidR="00000000" w:rsidRDefault="00000000">
          <w:pPr>
            <w:pStyle w:val="734AEB93B9F04153B56184BD0B7B4784"/>
          </w:pPr>
          <w:r w:rsidRPr="00C50F29">
            <w:rPr>
              <w:rStyle w:val="Textodelmarcadordeposicin"/>
            </w:rPr>
            <w:t>[Autor]</w:t>
          </w:r>
        </w:p>
      </w:docPartBody>
    </w:docPart>
    <w:docPart>
      <w:docPartPr>
        <w:name w:val="1536374CCE284F40A134790D278CE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71CBF-BD7F-4884-A212-011BA8F3EFF0}"/>
      </w:docPartPr>
      <w:docPartBody>
        <w:p w:rsidR="00000000" w:rsidRDefault="00000000">
          <w:pPr>
            <w:pStyle w:val="1536374CCE284F40A134790D278CEF95"/>
          </w:pPr>
          <w:r w:rsidRPr="00C50F29">
            <w:rPr>
              <w:rStyle w:val="Textodelmarcadordeposicin"/>
            </w:rPr>
            <w:t>[Estado]</w:t>
          </w:r>
        </w:p>
      </w:docPartBody>
    </w:docPart>
    <w:docPart>
      <w:docPartPr>
        <w:name w:val="A77B923DFFB84E73AC4E3A116F172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C3EA6-B25F-4906-A6E5-90FF4D3B0369}"/>
      </w:docPartPr>
      <w:docPartBody>
        <w:p w:rsidR="00000000" w:rsidRDefault="00000000">
          <w:pPr>
            <w:pStyle w:val="A77B923DFFB84E73AC4E3A116F172FE2"/>
          </w:pPr>
          <w:r w:rsidRPr="008B29FD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63"/>
    <w:rsid w:val="009F6463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EF879B252F7B4F2894D42526E397450C">
    <w:name w:val="EF879B252F7B4F2894D42526E397450C"/>
  </w:style>
  <w:style w:type="paragraph" w:customStyle="1" w:styleId="734AEB93B9F04153B56184BD0B7B4784">
    <w:name w:val="734AEB93B9F04153B56184BD0B7B4784"/>
  </w:style>
  <w:style w:type="paragraph" w:customStyle="1" w:styleId="1536374CCE284F40A134790D278CEF95">
    <w:name w:val="1536374CCE284F40A134790D278CEF95"/>
  </w:style>
  <w:style w:type="paragraph" w:customStyle="1" w:styleId="A77B923DFFB84E73AC4E3A116F172FE2">
    <w:name w:val="A77B923DFFB84E73AC4E3A116F172F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460BE-4B7D-47EC-85CB-C7DF7890D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 IM ABF</Template>
  <TotalTime>0</TotalTime>
  <Pages>7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documentación</vt:lpstr>
    </vt:vector>
  </TitlesOfParts>
  <Company>Grupo CIMD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documentación</dc:title>
  <dc:subject/>
  <dc:creator>Santiago García</dc:creator>
  <cp:keywords/>
  <cp:lastModifiedBy>Santiago Garcia</cp:lastModifiedBy>
  <cp:revision>1</cp:revision>
  <dcterms:created xsi:type="dcterms:W3CDTF">2024-09-19T16:23:00Z</dcterms:created>
  <dcterms:modified xsi:type="dcterms:W3CDTF">2024-09-19T16:23:00Z</dcterms:modified>
</cp:coreProperties>
</file>